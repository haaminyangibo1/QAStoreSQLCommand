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AFD" w14:textId="0CE65729" w:rsidR="005F0B6B" w:rsidRPr="00962146" w:rsidRDefault="00EA0AEA" w:rsidP="00306CC8">
      <w:pPr>
        <w:pStyle w:val="Title"/>
        <w:ind w:left="2410"/>
      </w:pPr>
      <w:r w:rsidRPr="00962146">
        <w:t xml:space="preserve">Lab </w:t>
      </w:r>
      <w:r w:rsidR="007C575D" w:rsidRPr="00962146">
        <w:t>15</w:t>
      </w:r>
    </w:p>
    <w:p w14:paraId="692C3837" w14:textId="77777777" w:rsidR="00306CC8" w:rsidRPr="00962146" w:rsidRDefault="00306CC8" w:rsidP="00306CC8">
      <w:pPr>
        <w:ind w:left="2410"/>
      </w:pPr>
    </w:p>
    <w:p w14:paraId="60757D01" w14:textId="09231DD3" w:rsidR="00306CC8" w:rsidRPr="00962146" w:rsidRDefault="007C575D" w:rsidP="00306CC8">
      <w:pPr>
        <w:pStyle w:val="Subtitle"/>
        <w:ind w:left="2410"/>
      </w:pPr>
      <w:r w:rsidRPr="00962146">
        <w:t>Threading</w:t>
      </w:r>
    </w:p>
    <w:p w14:paraId="16498634" w14:textId="77777777" w:rsidR="002A3720" w:rsidRPr="00962146" w:rsidRDefault="00B14693" w:rsidP="00A31043">
      <w:pPr>
        <w:pStyle w:val="Subtitle"/>
        <w:ind w:left="2268"/>
        <w:sectPr w:rsidR="002A3720" w:rsidRPr="00962146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 w:rsidRPr="00962146">
        <w:drawing>
          <wp:anchor distT="0" distB="0" distL="114300" distR="114300" simplePos="0" relativeHeight="251661312" behindDoc="1" locked="1" layoutInCell="1" allowOverlap="1" wp14:anchorId="062AD72D" wp14:editId="741524BE">
            <wp:simplePos x="0" y="0"/>
            <wp:positionH relativeFrom="column">
              <wp:posOffset>4508500</wp:posOffset>
            </wp:positionH>
            <wp:positionV relativeFrom="paragraph">
              <wp:posOffset>6790690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 w:rsidRPr="00962146">
        <w:drawing>
          <wp:anchor distT="0" distB="0" distL="114300" distR="114300" simplePos="0" relativeHeight="251659264" behindDoc="1" locked="1" layoutInCell="1" allowOverlap="1" wp14:anchorId="3588A182" wp14:editId="55A8CC55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77E43B" w14:textId="3F2BB085" w:rsidR="00753000" w:rsidRPr="00962146" w:rsidRDefault="00753000" w:rsidP="00753000">
      <w:pPr>
        <w:pStyle w:val="Heading1"/>
      </w:pPr>
      <w:r w:rsidRPr="00962146">
        <w:lastRenderedPageBreak/>
        <w:t xml:space="preserve">Lab: Java </w:t>
      </w:r>
      <w:r w:rsidR="00962146" w:rsidRPr="00962146">
        <w:t>t</w:t>
      </w:r>
      <w:r w:rsidRPr="00962146">
        <w:t xml:space="preserve">hreading </w:t>
      </w:r>
    </w:p>
    <w:p w14:paraId="187B7025" w14:textId="2D7D5340" w:rsidR="00753000" w:rsidRPr="00962146" w:rsidRDefault="00753000" w:rsidP="00753000">
      <w:pPr>
        <w:pStyle w:val="Heading2"/>
        <w:rPr>
          <w:rFonts w:eastAsiaTheme="majorEastAsia"/>
          <w:lang w:val="en-GB"/>
        </w:rPr>
      </w:pPr>
      <w:r w:rsidRPr="00962146">
        <w:rPr>
          <w:rFonts w:eastAsiaTheme="majorEastAsia"/>
          <w:lang w:val="en-GB"/>
        </w:rPr>
        <w:t xml:space="preserve">Objective </w:t>
      </w:r>
    </w:p>
    <w:p w14:paraId="268C9F7A" w14:textId="77777777" w:rsidR="00962146" w:rsidRPr="00962146" w:rsidRDefault="00753000" w:rsidP="00753000">
      <w:r w:rsidRPr="00962146">
        <w:t>The objective of this practical session is for you to practice using threads.</w:t>
      </w:r>
      <w:r w:rsidR="00962146" w:rsidRPr="00962146">
        <w:t xml:space="preserve"> </w:t>
      </w:r>
      <w:r w:rsidRPr="00962146">
        <w:t xml:space="preserve">In this lab, you will create a program where multiple threads attempt to append messages to a shared file. </w:t>
      </w:r>
    </w:p>
    <w:p w14:paraId="5E5E08CA" w14:textId="7B5BBBAA" w:rsidR="00753000" w:rsidRPr="00962146" w:rsidRDefault="00753000" w:rsidP="00753000">
      <w:r w:rsidRPr="00962146">
        <w:t>Without synchroni</w:t>
      </w:r>
      <w:r w:rsidR="00962146" w:rsidRPr="00962146">
        <w:t>s</w:t>
      </w:r>
      <w:r w:rsidRPr="00962146">
        <w:t>ation, this results in a race condition that causes file corruption. Your goal is to use the synchroni</w:t>
      </w:r>
      <w:r w:rsidR="00962146" w:rsidRPr="00962146">
        <w:t>s</w:t>
      </w:r>
      <w:r w:rsidRPr="00962146">
        <w:t>ed keyword to ensure thread safety.</w:t>
      </w:r>
    </w:p>
    <w:p w14:paraId="58840B31" w14:textId="77777777" w:rsidR="00753000" w:rsidRPr="00962146" w:rsidRDefault="00753000" w:rsidP="00753000">
      <w:r w:rsidRPr="00962146">
        <w:t xml:space="preserve">Before you start, create a simple text file in </w:t>
      </w:r>
      <w:r w:rsidRPr="00962146">
        <w:rPr>
          <w:b/>
          <w:bCs/>
        </w:rPr>
        <w:t>C:\labs</w:t>
      </w:r>
      <w:r w:rsidRPr="00962146">
        <w:t xml:space="preserve"> called </w:t>
      </w:r>
      <w:r w:rsidRPr="00962146">
        <w:rPr>
          <w:b/>
          <w:bCs/>
        </w:rPr>
        <w:t>shared_file.txt</w:t>
      </w:r>
    </w:p>
    <w:p w14:paraId="5CAE4086" w14:textId="77777777" w:rsidR="00753000" w:rsidRPr="00962146" w:rsidRDefault="00753000" w:rsidP="00753000">
      <w:pPr>
        <w:autoSpaceDE w:val="0"/>
        <w:autoSpaceDN w:val="0"/>
        <w:adjustRightInd w:val="0"/>
        <w:spacing w:before="0" w:line="240" w:lineRule="auto"/>
        <w:rPr>
          <w:rFonts w:asciiTheme="majorHAnsi" w:eastAsiaTheme="majorEastAsia" w:hAnsiTheme="majorHAnsi" w:cstheme="majorBidi"/>
          <w:sz w:val="40"/>
          <w:szCs w:val="40"/>
        </w:rPr>
      </w:pPr>
    </w:p>
    <w:p w14:paraId="23EE39D6" w14:textId="4689FEE0" w:rsidR="00753000" w:rsidRPr="00962146" w:rsidRDefault="00753000" w:rsidP="00753000">
      <w:pPr>
        <w:pStyle w:val="Heading2"/>
        <w:rPr>
          <w:rFonts w:eastAsiaTheme="majorEastAsia"/>
          <w:lang w:val="en-GB"/>
        </w:rPr>
      </w:pPr>
      <w:r w:rsidRPr="00962146">
        <w:rPr>
          <w:rFonts w:eastAsiaTheme="majorEastAsia"/>
          <w:lang w:val="en-GB"/>
        </w:rPr>
        <w:t xml:space="preserve">Step 1: Create </w:t>
      </w:r>
      <w:r w:rsidR="00962146" w:rsidRPr="00962146">
        <w:rPr>
          <w:rFonts w:eastAsiaTheme="majorEastAsia"/>
          <w:lang w:val="en-GB"/>
        </w:rPr>
        <w:t>t</w:t>
      </w:r>
      <w:r w:rsidRPr="00962146">
        <w:rPr>
          <w:rFonts w:eastAsiaTheme="majorEastAsia"/>
          <w:lang w:val="en-GB"/>
        </w:rPr>
        <w:t>hreads</w:t>
      </w:r>
    </w:p>
    <w:p w14:paraId="052D8277" w14:textId="357DFEF7" w:rsidR="00753000" w:rsidRPr="00962146" w:rsidRDefault="00753000" w:rsidP="00753000">
      <w:pPr>
        <w:pStyle w:val="Numberlist"/>
      </w:pPr>
      <w:r w:rsidRPr="00962146">
        <w:t xml:space="preserve">Write a class that implements the </w:t>
      </w:r>
      <w:r w:rsidRPr="00962146">
        <w:rPr>
          <w:b/>
          <w:bCs/>
        </w:rPr>
        <w:t>Runnable</w:t>
      </w:r>
      <w:r w:rsidRPr="00962146">
        <w:t xml:space="preserve"> interface.</w:t>
      </w:r>
    </w:p>
    <w:p w14:paraId="3DF2B9CA" w14:textId="77777777" w:rsidR="00753000" w:rsidRPr="00962146" w:rsidRDefault="00753000" w:rsidP="00753000">
      <w:pPr>
        <w:pStyle w:val="Numberlist"/>
      </w:pPr>
      <w:r w:rsidRPr="00962146">
        <w:t>Each thread will:</w:t>
      </w:r>
    </w:p>
    <w:p w14:paraId="23CE5AD1" w14:textId="217C1622" w:rsidR="00753000" w:rsidRPr="00962146" w:rsidRDefault="00962146" w:rsidP="00753000">
      <w:pPr>
        <w:pStyle w:val="Bulletlist2"/>
      </w:pPr>
      <w:r w:rsidRPr="00962146">
        <w:t>a</w:t>
      </w:r>
      <w:r w:rsidR="00753000" w:rsidRPr="00962146">
        <w:t>ccess the shared file (shared_file.txt).</w:t>
      </w:r>
    </w:p>
    <w:p w14:paraId="3E7ED500" w14:textId="29D441CD" w:rsidR="00753000" w:rsidRPr="00962146" w:rsidRDefault="00962146" w:rsidP="00753000">
      <w:pPr>
        <w:pStyle w:val="Bulletlist2"/>
      </w:pPr>
      <w:r w:rsidRPr="00962146">
        <w:t>a</w:t>
      </w:r>
      <w:r w:rsidR="00753000" w:rsidRPr="00962146">
        <w:t xml:space="preserve">ppend a unique message (e.g., </w:t>
      </w:r>
      <w:r w:rsidRPr="00962146">
        <w:t>‘</w:t>
      </w:r>
      <w:r w:rsidR="00753000" w:rsidRPr="00962146">
        <w:t>Thread 1 wrote this message</w:t>
      </w:r>
      <w:r w:rsidRPr="00962146">
        <w:t>’</w:t>
      </w:r>
      <w:r w:rsidR="00753000" w:rsidRPr="00962146">
        <w:t>).</w:t>
      </w:r>
    </w:p>
    <w:p w14:paraId="22BE2902" w14:textId="02FA2FBA" w:rsidR="00753000" w:rsidRPr="00962146" w:rsidRDefault="00962146" w:rsidP="00962146">
      <w:pPr>
        <w:pStyle w:val="Bulletlist2"/>
      </w:pPr>
      <w:r w:rsidRPr="00962146">
        <w:t>c</w:t>
      </w:r>
      <w:r w:rsidR="00753000" w:rsidRPr="00962146">
        <w:t>lose the file properly.</w:t>
      </w:r>
    </w:p>
    <w:p w14:paraId="1AE837E1" w14:textId="77777777" w:rsidR="00962146" w:rsidRPr="00962146" w:rsidRDefault="00962146" w:rsidP="00962146"/>
    <w:p w14:paraId="7437FA8E" w14:textId="4E2738F2" w:rsidR="00753000" w:rsidRPr="00962146" w:rsidRDefault="00753000" w:rsidP="00753000">
      <w:pPr>
        <w:pStyle w:val="Heading2"/>
        <w:rPr>
          <w:rFonts w:eastAsiaTheme="majorEastAsia"/>
          <w:lang w:val="en-GB"/>
        </w:rPr>
      </w:pPr>
      <w:r w:rsidRPr="00962146">
        <w:rPr>
          <w:rFonts w:eastAsiaTheme="majorEastAsia"/>
          <w:lang w:val="en-GB"/>
        </w:rPr>
        <w:t xml:space="preserve">Step 2: Simulate </w:t>
      </w:r>
      <w:r w:rsidR="00962146" w:rsidRPr="00962146">
        <w:rPr>
          <w:rFonts w:eastAsiaTheme="majorEastAsia"/>
          <w:lang w:val="en-GB"/>
        </w:rPr>
        <w:t>r</w:t>
      </w:r>
      <w:r w:rsidRPr="00962146">
        <w:rPr>
          <w:rFonts w:eastAsiaTheme="majorEastAsia"/>
          <w:lang w:val="en-GB"/>
        </w:rPr>
        <w:t xml:space="preserve">ace </w:t>
      </w:r>
      <w:r w:rsidR="00962146" w:rsidRPr="00962146">
        <w:rPr>
          <w:rFonts w:eastAsiaTheme="majorEastAsia"/>
          <w:lang w:val="en-GB"/>
        </w:rPr>
        <w:t>c</w:t>
      </w:r>
      <w:r w:rsidRPr="00962146">
        <w:rPr>
          <w:rFonts w:eastAsiaTheme="majorEastAsia"/>
          <w:lang w:val="en-GB"/>
        </w:rPr>
        <w:t>onditions</w:t>
      </w:r>
    </w:p>
    <w:p w14:paraId="241EC99E" w14:textId="0D58573B" w:rsidR="00753000" w:rsidRPr="00962146" w:rsidRDefault="00753000" w:rsidP="00EA5DDB">
      <w:pPr>
        <w:pStyle w:val="Numberlist"/>
        <w:numPr>
          <w:ilvl w:val="0"/>
          <w:numId w:val="12"/>
        </w:numPr>
        <w:rPr>
          <w:b/>
          <w:bCs/>
        </w:rPr>
      </w:pPr>
      <w:r w:rsidRPr="00962146">
        <w:t>Start multiple threads without synchroni</w:t>
      </w:r>
      <w:r w:rsidR="00962146" w:rsidRPr="00962146">
        <w:t>s</w:t>
      </w:r>
      <w:r w:rsidRPr="00962146">
        <w:t>ation.</w:t>
      </w:r>
      <w:r w:rsidR="00962146" w:rsidRPr="00962146">
        <w:t xml:space="preserve"> </w:t>
      </w:r>
      <w:r w:rsidRPr="00962146">
        <w:t xml:space="preserve">Start appending to </w:t>
      </w:r>
      <w:r w:rsidR="00962146" w:rsidRPr="00962146">
        <w:t xml:space="preserve">the </w:t>
      </w:r>
      <w:r w:rsidRPr="00962146">
        <w:t>shared_file.txt by using multiple threads.</w:t>
      </w:r>
      <w:r w:rsidRPr="00962146">
        <w:br/>
        <w:t>Try using a fast loop to</w:t>
      </w:r>
      <w:r w:rsidR="00962146" w:rsidRPr="00962146">
        <w:t>:</w:t>
      </w:r>
      <w:r w:rsidRPr="00962146">
        <w:t xml:space="preserve"> </w:t>
      </w:r>
    </w:p>
    <w:p w14:paraId="4C297F46" w14:textId="3496F660" w:rsidR="00753000" w:rsidRPr="00962146" w:rsidRDefault="00962146" w:rsidP="00753000">
      <w:pPr>
        <w:pStyle w:val="Bulletlist2"/>
      </w:pPr>
      <w:r w:rsidRPr="00962146">
        <w:t>o</w:t>
      </w:r>
      <w:r w:rsidR="00753000" w:rsidRPr="00962146">
        <w:t>pen the shared file</w:t>
      </w:r>
      <w:r w:rsidRPr="00962146">
        <w:t>.</w:t>
      </w:r>
    </w:p>
    <w:p w14:paraId="6F048834" w14:textId="5F536D1F" w:rsidR="00753000" w:rsidRPr="00962146" w:rsidRDefault="00753000" w:rsidP="00753000">
      <w:pPr>
        <w:pStyle w:val="Bulletlist2"/>
      </w:pPr>
      <w:r w:rsidRPr="00962146">
        <w:t>append a character into it</w:t>
      </w:r>
      <w:r w:rsidR="00962146" w:rsidRPr="00962146">
        <w:t>.</w:t>
      </w:r>
      <w:r w:rsidRPr="00962146">
        <w:t xml:space="preserve"> </w:t>
      </w:r>
    </w:p>
    <w:p w14:paraId="1BEA22B0" w14:textId="4E253943" w:rsidR="00753000" w:rsidRPr="00962146" w:rsidRDefault="00753000" w:rsidP="00753000">
      <w:pPr>
        <w:pStyle w:val="Bulletlist2"/>
      </w:pPr>
      <w:r w:rsidRPr="00962146">
        <w:t>close it</w:t>
      </w:r>
      <w:r w:rsidR="00962146" w:rsidRPr="00962146">
        <w:t>.</w:t>
      </w:r>
    </w:p>
    <w:p w14:paraId="00416DB8" w14:textId="77777777" w:rsidR="00753000" w:rsidRPr="00962146" w:rsidRDefault="00753000" w:rsidP="00753000">
      <w:pPr>
        <w:pStyle w:val="Numberlist"/>
      </w:pPr>
      <w:r w:rsidRPr="00962146">
        <w:t>Observe the resulting inconsistent or corrupted file content.</w:t>
      </w:r>
    </w:p>
    <w:p w14:paraId="691ACCA9" w14:textId="1E769F49" w:rsidR="00753000" w:rsidRPr="00962146" w:rsidRDefault="00753000" w:rsidP="00962146"/>
    <w:p w14:paraId="442A5EAA" w14:textId="2945BA1E" w:rsidR="00753000" w:rsidRPr="00962146" w:rsidRDefault="00753000" w:rsidP="00753000">
      <w:pPr>
        <w:pStyle w:val="Heading2"/>
        <w:rPr>
          <w:rFonts w:eastAsiaTheme="majorEastAsia"/>
          <w:lang w:val="en-GB"/>
        </w:rPr>
      </w:pPr>
      <w:r w:rsidRPr="00962146">
        <w:rPr>
          <w:rFonts w:eastAsiaTheme="majorEastAsia"/>
          <w:lang w:val="en-GB"/>
        </w:rPr>
        <w:t xml:space="preserve">Step 3: Apply </w:t>
      </w:r>
      <w:r w:rsidR="00962146">
        <w:rPr>
          <w:rFonts w:eastAsiaTheme="majorEastAsia"/>
          <w:lang w:val="en-GB"/>
        </w:rPr>
        <w:t>s</w:t>
      </w:r>
      <w:r w:rsidRPr="00962146">
        <w:rPr>
          <w:rFonts w:eastAsiaTheme="majorEastAsia"/>
          <w:lang w:val="en-GB"/>
        </w:rPr>
        <w:t>ynchroni</w:t>
      </w:r>
      <w:r w:rsidR="00962146" w:rsidRPr="00962146">
        <w:rPr>
          <w:rFonts w:eastAsiaTheme="majorEastAsia"/>
          <w:lang w:val="en-GB"/>
        </w:rPr>
        <w:t>s</w:t>
      </w:r>
      <w:r w:rsidRPr="00962146">
        <w:rPr>
          <w:rFonts w:eastAsiaTheme="majorEastAsia"/>
          <w:lang w:val="en-GB"/>
        </w:rPr>
        <w:t>ation</w:t>
      </w:r>
    </w:p>
    <w:p w14:paraId="203955EE" w14:textId="5DAF7111" w:rsidR="00753000" w:rsidRPr="00962146" w:rsidRDefault="00753000" w:rsidP="00962146">
      <w:pPr>
        <w:pStyle w:val="Numberlist"/>
        <w:numPr>
          <w:ilvl w:val="0"/>
          <w:numId w:val="13"/>
        </w:numPr>
      </w:pPr>
      <w:r w:rsidRPr="00962146">
        <w:t>Use the synchroni</w:t>
      </w:r>
      <w:r w:rsidR="00962146" w:rsidRPr="00962146">
        <w:t>s</w:t>
      </w:r>
      <w:r w:rsidRPr="00962146">
        <w:t>ed keyword to ensure that only one thread writes to the file at a time.</w:t>
      </w:r>
      <w:r w:rsidR="00962146">
        <w:t xml:space="preserve"> </w:t>
      </w:r>
      <w:r w:rsidRPr="00962146">
        <w:t>Rerun the program and observe how synchroni</w:t>
      </w:r>
      <w:r w:rsidR="00962146">
        <w:t>s</w:t>
      </w:r>
      <w:r w:rsidRPr="00962146">
        <w:t>ation resolves the issue.</w:t>
      </w:r>
    </w:p>
    <w:p w14:paraId="1FFE4F36" w14:textId="77777777" w:rsidR="00962146" w:rsidRDefault="00962146" w:rsidP="00753000">
      <w:pPr>
        <w:autoSpaceDE w:val="0"/>
        <w:autoSpaceDN w:val="0"/>
        <w:adjustRightInd w:val="0"/>
        <w:spacing w:before="0" w:line="240" w:lineRule="auto"/>
      </w:pPr>
    </w:p>
    <w:p w14:paraId="3A82733E" w14:textId="02FE0120" w:rsidR="00753000" w:rsidRPr="00962146" w:rsidRDefault="00753000" w:rsidP="00753000">
      <w:pPr>
        <w:autoSpaceDE w:val="0"/>
        <w:autoSpaceDN w:val="0"/>
        <w:adjustRightInd w:val="0"/>
        <w:spacing w:before="0" w:line="240" w:lineRule="auto"/>
      </w:pPr>
      <w:r w:rsidRPr="00962146">
        <w:t>Please see below for sample code that might help you in this task.</w:t>
      </w:r>
      <w:r w:rsidR="00C542DE" w:rsidRPr="00962146">
        <w:rPr>
          <w:rFonts w:ascii="Consolas" w:hAnsi="Consolas" w:cs="Consolas"/>
          <w:b/>
          <w:bCs/>
          <w:color w:val="7F0055"/>
          <w:sz w:val="20"/>
          <w:szCs w:val="20"/>
        </w:rPr>
        <w:br/>
      </w:r>
    </w:p>
    <w:p w14:paraId="5841C309" w14:textId="52A2617A" w:rsidR="00930F10" w:rsidRPr="00962146" w:rsidRDefault="00930F10" w:rsidP="0075300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lastRenderedPageBreak/>
        <w:t>import java.io.BufferedWriter;</w:t>
      </w:r>
    </w:p>
    <w:p w14:paraId="6DE40DED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import java.io.FileWriter;</w:t>
      </w:r>
    </w:p>
    <w:p w14:paraId="60F73F3F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import java.io.IOException;</w:t>
      </w:r>
    </w:p>
    <w:p w14:paraId="0842415C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</w:p>
    <w:p w14:paraId="70D2285B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public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class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</w:t>
      </w:r>
      <w:r w:rsidRPr="00962146">
        <w:rPr>
          <w:rFonts w:ascii="Consolas" w:eastAsia="Calibri" w:hAnsi="Consolas" w:cs="Consolas"/>
          <w:b/>
          <w:bCs/>
          <w:color w:val="2B91AF"/>
          <w:kern w:val="0"/>
          <w:sz w:val="19"/>
          <w:szCs w:val="19"/>
          <w14:ligatures w14:val="none"/>
        </w:rPr>
        <w:t>FileAccessLabSynchronized</w:t>
      </w:r>
    </w:p>
    <w:p w14:paraId="49632544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{</w:t>
      </w:r>
    </w:p>
    <w:p w14:paraId="7B99856E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private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static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final String FILE_NAME = </w:t>
      </w:r>
      <w:r w:rsidRPr="00962146">
        <w:rPr>
          <w:rFonts w:ascii="Consolas" w:eastAsia="Calibri" w:hAnsi="Consolas" w:cs="Consolas"/>
          <w:b/>
          <w:bCs/>
          <w:color w:val="A31515"/>
          <w:kern w:val="0"/>
          <w:sz w:val="19"/>
          <w:szCs w:val="19"/>
          <w14:ligatures w14:val="none"/>
        </w:rPr>
        <w:t>"shared_file.txt"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;</w:t>
      </w:r>
    </w:p>
    <w:p w14:paraId="4BA0C419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</w:p>
    <w:p w14:paraId="718FC5BA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public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static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void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main(String[] args)</w:t>
      </w:r>
    </w:p>
    <w:p w14:paraId="33A157D3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{</w:t>
      </w:r>
    </w:p>
    <w:p w14:paraId="4FB2F8D1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FileAccessLabSynchronized fileAccessLab =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new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FileAccessLabSynchronized();</w:t>
      </w:r>
    </w:p>
    <w:p w14:paraId="2000487D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</w:p>
    <w:p w14:paraId="45E99FBA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</w:t>
      </w:r>
      <w:r w:rsidRPr="00962146">
        <w:rPr>
          <w:rFonts w:ascii="Consolas" w:eastAsia="Calibri" w:hAnsi="Consolas" w:cs="Consolas"/>
          <w:b/>
          <w:bCs/>
          <w:color w:val="008000"/>
          <w:kern w:val="0"/>
          <w:sz w:val="19"/>
          <w:szCs w:val="19"/>
          <w14:ligatures w14:val="none"/>
        </w:rPr>
        <w:t>// Create worker threads</w:t>
      </w:r>
    </w:p>
    <w:p w14:paraId="2EA184E1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Thread t1 =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new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Thread(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new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WorkerThread(FILE_NAME, </w:t>
      </w:r>
      <w:r w:rsidRPr="00962146">
        <w:rPr>
          <w:rFonts w:ascii="Consolas" w:eastAsia="Calibri" w:hAnsi="Consolas" w:cs="Consolas"/>
          <w:b/>
          <w:bCs/>
          <w:color w:val="A31515"/>
          <w:kern w:val="0"/>
          <w:sz w:val="19"/>
          <w:szCs w:val="19"/>
          <w14:ligatures w14:val="none"/>
        </w:rPr>
        <w:t>"Thread 1's message"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));</w:t>
      </w:r>
    </w:p>
    <w:p w14:paraId="05736B35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Thread t2 =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new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Thread(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new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WorkerThread(FILE_NAME, </w:t>
      </w:r>
      <w:r w:rsidRPr="00962146">
        <w:rPr>
          <w:rFonts w:ascii="Consolas" w:eastAsia="Calibri" w:hAnsi="Consolas" w:cs="Consolas"/>
          <w:b/>
          <w:bCs/>
          <w:color w:val="A31515"/>
          <w:kern w:val="0"/>
          <w:sz w:val="19"/>
          <w:szCs w:val="19"/>
          <w14:ligatures w14:val="none"/>
        </w:rPr>
        <w:t>"Thread 2's message"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));</w:t>
      </w:r>
    </w:p>
    <w:p w14:paraId="37E47DF6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Thread t3 =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new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Thread(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new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WorkerThread(FILE_NAME, </w:t>
      </w:r>
      <w:r w:rsidRPr="00962146">
        <w:rPr>
          <w:rFonts w:ascii="Consolas" w:eastAsia="Calibri" w:hAnsi="Consolas" w:cs="Consolas"/>
          <w:b/>
          <w:bCs/>
          <w:color w:val="A31515"/>
          <w:kern w:val="0"/>
          <w:sz w:val="19"/>
          <w:szCs w:val="19"/>
          <w14:ligatures w14:val="none"/>
        </w:rPr>
        <w:t>"Thread 3's message"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));</w:t>
      </w:r>
    </w:p>
    <w:p w14:paraId="53C11890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</w:p>
    <w:p w14:paraId="31D8301E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</w:t>
      </w:r>
      <w:r w:rsidRPr="00962146">
        <w:rPr>
          <w:rFonts w:ascii="Consolas" w:eastAsia="Calibri" w:hAnsi="Consolas" w:cs="Consolas"/>
          <w:b/>
          <w:bCs/>
          <w:color w:val="008000"/>
          <w:kern w:val="0"/>
          <w:sz w:val="19"/>
          <w:szCs w:val="19"/>
          <w14:ligatures w14:val="none"/>
        </w:rPr>
        <w:t>// Start worker threads</w:t>
      </w:r>
    </w:p>
    <w:p w14:paraId="4DBAC6A4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t1.start();</w:t>
      </w:r>
    </w:p>
    <w:p w14:paraId="11634FF5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t2.start();</w:t>
      </w:r>
    </w:p>
    <w:p w14:paraId="29FF1D55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t3.start();</w:t>
      </w:r>
    </w:p>
    <w:p w14:paraId="3B15099D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}</w:t>
      </w:r>
    </w:p>
    <w:p w14:paraId="311EADAB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}</w:t>
      </w:r>
    </w:p>
    <w:p w14:paraId="00F9469A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color w:val="000000"/>
          <w:kern w:val="0"/>
          <w:sz w:val="19"/>
          <w:szCs w:val="19"/>
          <w14:ligatures w14:val="none"/>
        </w:rPr>
      </w:pPr>
    </w:p>
    <w:p w14:paraId="76162E60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class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</w:t>
      </w:r>
      <w:r w:rsidRPr="00962146">
        <w:rPr>
          <w:rFonts w:ascii="Consolas" w:eastAsia="Calibri" w:hAnsi="Consolas" w:cs="Consolas"/>
          <w:b/>
          <w:bCs/>
          <w:color w:val="2B91AF"/>
          <w:kern w:val="0"/>
          <w:sz w:val="19"/>
          <w:szCs w:val="19"/>
          <w14:ligatures w14:val="none"/>
        </w:rPr>
        <w:t>WorkerThread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implements Runnable</w:t>
      </w:r>
    </w:p>
    <w:p w14:paraId="4BFE0E10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{</w:t>
      </w:r>
    </w:p>
    <w:p w14:paraId="6C6E647C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private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final String fileName;</w:t>
      </w:r>
    </w:p>
    <w:p w14:paraId="6211DFBB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private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final String message;</w:t>
      </w:r>
    </w:p>
    <w:p w14:paraId="62C0FE58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</w:p>
    <w:p w14:paraId="20EA6803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</w:t>
      </w:r>
      <w:r w:rsidRPr="00962146">
        <w:rPr>
          <w:rFonts w:ascii="Consolas" w:eastAsia="Calibri" w:hAnsi="Consolas" w:cs="Consolas"/>
          <w:b/>
          <w:bCs/>
          <w:color w:val="008000"/>
          <w:kern w:val="0"/>
          <w:sz w:val="19"/>
          <w:szCs w:val="19"/>
          <w14:ligatures w14:val="none"/>
        </w:rPr>
        <w:t>// Constructor to initialize the file name and the message</w:t>
      </w:r>
    </w:p>
    <w:p w14:paraId="5BA50019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public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WorkerThread(String fileName, String message)</w:t>
      </w:r>
    </w:p>
    <w:p w14:paraId="6401A415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{</w:t>
      </w:r>
    </w:p>
    <w:p w14:paraId="2E00B423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this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.fileName = fileName;</w:t>
      </w:r>
    </w:p>
    <w:p w14:paraId="6C0B7BE1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this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.message = message;</w:t>
      </w:r>
    </w:p>
    <w:p w14:paraId="0F9C466D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}</w:t>
      </w:r>
    </w:p>
    <w:p w14:paraId="7946756C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</w:p>
    <w:p w14:paraId="1F13A86C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@Override</w:t>
      </w:r>
    </w:p>
    <w:p w14:paraId="5030F832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public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void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run()</w:t>
      </w:r>
    </w:p>
    <w:p w14:paraId="01AE8284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{</w:t>
      </w:r>
    </w:p>
    <w:p w14:paraId="1ED1A818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</w:t>
      </w:r>
      <w:r w:rsidRPr="00962146">
        <w:rPr>
          <w:rFonts w:ascii="Consolas" w:eastAsia="Calibri" w:hAnsi="Consolas" w:cs="Consolas"/>
          <w:b/>
          <w:bCs/>
          <w:color w:val="008000"/>
          <w:kern w:val="0"/>
          <w:sz w:val="19"/>
          <w:szCs w:val="19"/>
          <w14:ligatures w14:val="none"/>
        </w:rPr>
        <w:t>// Simulate work before writing to the file</w:t>
      </w:r>
    </w:p>
    <w:p w14:paraId="6C2A65A7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System.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out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.println(Thread.currentThread().getName() + </w:t>
      </w:r>
      <w:r w:rsidRPr="00962146">
        <w:rPr>
          <w:rFonts w:ascii="Consolas" w:eastAsia="Calibri" w:hAnsi="Consolas" w:cs="Consolas"/>
          <w:b/>
          <w:bCs/>
          <w:color w:val="A31515"/>
          <w:kern w:val="0"/>
          <w:sz w:val="19"/>
          <w:szCs w:val="19"/>
          <w14:ligatures w14:val="none"/>
        </w:rPr>
        <w:t>" is writing!"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);</w:t>
      </w:r>
    </w:p>
    <w:p w14:paraId="318AACB5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writeToFile(message);</w:t>
      </w:r>
    </w:p>
    <w:p w14:paraId="30106B1B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}</w:t>
      </w:r>
    </w:p>
    <w:p w14:paraId="00E9AC00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</w:p>
    <w:p w14:paraId="1F783087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</w:t>
      </w:r>
      <w:r w:rsidRPr="00962146">
        <w:rPr>
          <w:rFonts w:ascii="Consolas" w:eastAsia="Calibri" w:hAnsi="Consolas" w:cs="Consolas"/>
          <w:b/>
          <w:bCs/>
          <w:color w:val="008000"/>
          <w:kern w:val="0"/>
          <w:sz w:val="19"/>
          <w:szCs w:val="19"/>
          <w14:ligatures w14:val="none"/>
        </w:rPr>
        <w:t>// Synchronized method to ensure thread-safe file writing</w:t>
      </w:r>
    </w:p>
    <w:p w14:paraId="60EA6B2E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private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synchronized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void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writeToFile(String message)</w:t>
      </w:r>
    </w:p>
    <w:p w14:paraId="1C1EBBA3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{</w:t>
      </w:r>
    </w:p>
    <w:p w14:paraId="62111802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try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(BufferedWriter writer =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new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BufferedWriter(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new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FileWriter(fileName, </w:t>
      </w:r>
    </w:p>
    <w:p w14:paraId="44D2DC9E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ind w:firstLine="1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                                                                  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true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))) {</w:t>
      </w:r>
    </w:p>
    <w:p w14:paraId="686675B5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    writer.write(message);</w:t>
      </w:r>
    </w:p>
    <w:p w14:paraId="3DBE9891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    writer.newLine();</w:t>
      </w:r>
    </w:p>
    <w:p w14:paraId="53EFB729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    System.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out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.println(Thread.currentThread().getName() + </w:t>
      </w:r>
      <w:r w:rsidRPr="00962146">
        <w:rPr>
          <w:rFonts w:ascii="Consolas" w:eastAsia="Calibri" w:hAnsi="Consolas" w:cs="Consolas"/>
          <w:b/>
          <w:bCs/>
          <w:color w:val="A31515"/>
          <w:kern w:val="0"/>
          <w:sz w:val="19"/>
          <w:szCs w:val="19"/>
          <w14:ligatures w14:val="none"/>
        </w:rPr>
        <w:t>" is writing"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);</w:t>
      </w:r>
    </w:p>
    <w:p w14:paraId="2E527A7C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} </w:t>
      </w:r>
      <w:r w:rsidRPr="00962146">
        <w:rPr>
          <w:rFonts w:ascii="Consolas" w:eastAsia="Calibri" w:hAnsi="Consolas" w:cs="Consolas"/>
          <w:b/>
          <w:bCs/>
          <w:color w:val="0000FF"/>
          <w:kern w:val="0"/>
          <w:sz w:val="19"/>
          <w:szCs w:val="19"/>
          <w14:ligatures w14:val="none"/>
        </w:rPr>
        <w:t>catch</w:t>
      </w: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(IOException e)</w:t>
      </w:r>
    </w:p>
    <w:p w14:paraId="2D31B1AD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{</w:t>
      </w:r>
    </w:p>
    <w:p w14:paraId="667A1063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    e.printStackTrace();</w:t>
      </w:r>
    </w:p>
    <w:p w14:paraId="73D39E4C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    }</w:t>
      </w:r>
    </w:p>
    <w:p w14:paraId="186CBEE0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 xml:space="preserve">    }</w:t>
      </w:r>
    </w:p>
    <w:p w14:paraId="1EE35531" w14:textId="77777777" w:rsidR="00930F10" w:rsidRPr="00962146" w:rsidRDefault="00930F10" w:rsidP="00930F10">
      <w:pPr>
        <w:autoSpaceDE w:val="0"/>
        <w:autoSpaceDN w:val="0"/>
        <w:adjustRightInd w:val="0"/>
        <w:spacing w:before="0" w:line="240" w:lineRule="auto"/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</w:pPr>
      <w:r w:rsidRPr="00962146">
        <w:rPr>
          <w:rFonts w:ascii="Consolas" w:eastAsia="Calibri" w:hAnsi="Consolas" w:cs="Consolas"/>
          <w:b/>
          <w:bCs/>
          <w:color w:val="000000"/>
          <w:kern w:val="0"/>
          <w:sz w:val="19"/>
          <w:szCs w:val="19"/>
          <w14:ligatures w14:val="none"/>
        </w:rPr>
        <w:t>}</w:t>
      </w:r>
    </w:p>
    <w:p w14:paraId="7888C518" w14:textId="77777777" w:rsidR="00EA5DDB" w:rsidRPr="00962146" w:rsidRDefault="00EA5DDB" w:rsidP="00930F10"/>
    <w:p w14:paraId="0E4F57EF" w14:textId="254A8E7A" w:rsidR="00A6082B" w:rsidRPr="00962146" w:rsidRDefault="00EA5DDB" w:rsidP="00EA5DDB">
      <w:r w:rsidRPr="00962146">
        <w:t>** End **</w:t>
      </w:r>
      <w:r w:rsidR="00A6082B" w:rsidRPr="00962146">
        <w:br w:type="page"/>
      </w:r>
    </w:p>
    <w:p w14:paraId="0341962C" w14:textId="7DC87577" w:rsidR="00175BFD" w:rsidRPr="00175BFD" w:rsidRDefault="005A66CE" w:rsidP="000217FA">
      <w:pPr>
        <w:spacing w:before="0" w:after="160" w:line="259" w:lineRule="auto"/>
      </w:pPr>
      <w:r w:rsidRPr="00962146">
        <w:lastRenderedPageBreak/>
        <w:drawing>
          <wp:anchor distT="0" distB="0" distL="114300" distR="114300" simplePos="0" relativeHeight="251658244" behindDoc="0" locked="0" layoutInCell="1" allowOverlap="1" wp14:anchorId="4A77DB43" wp14:editId="7323640A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7"/>
      <w:headerReference w:type="first" r:id="rId18"/>
      <w:footerReference w:type="first" r:id="rId19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3EF3F" w14:textId="77777777" w:rsidR="00CE4CE5" w:rsidRPr="00962146" w:rsidRDefault="00CE4CE5" w:rsidP="007F513E">
      <w:r w:rsidRPr="00962146">
        <w:separator/>
      </w:r>
    </w:p>
    <w:p w14:paraId="1BCE2C30" w14:textId="77777777" w:rsidR="00CE4CE5" w:rsidRPr="00962146" w:rsidRDefault="00CE4CE5"/>
    <w:p w14:paraId="4F820148" w14:textId="77777777" w:rsidR="00CE4CE5" w:rsidRPr="00962146" w:rsidRDefault="00CE4CE5"/>
  </w:endnote>
  <w:endnote w:type="continuationSeparator" w:id="0">
    <w:p w14:paraId="1D43975F" w14:textId="77777777" w:rsidR="00CE4CE5" w:rsidRPr="00962146" w:rsidRDefault="00CE4CE5" w:rsidP="007F513E">
      <w:r w:rsidRPr="00962146">
        <w:continuationSeparator/>
      </w:r>
    </w:p>
    <w:p w14:paraId="4512C7C4" w14:textId="77777777" w:rsidR="00CE4CE5" w:rsidRPr="00962146" w:rsidRDefault="00CE4CE5"/>
    <w:p w14:paraId="7C868324" w14:textId="77777777" w:rsidR="00CE4CE5" w:rsidRPr="00962146" w:rsidRDefault="00CE4CE5"/>
  </w:endnote>
  <w:endnote w:type="continuationNotice" w:id="1">
    <w:p w14:paraId="7AD661F8" w14:textId="77777777" w:rsidR="00CE4CE5" w:rsidRPr="00962146" w:rsidRDefault="00CE4CE5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4D8C1BA7-FFB9-4365-A2CA-D145D5647B1D}"/>
    <w:embedBold r:id="rId2" w:fontKey="{767F46B0-2652-4B49-A020-05AEA3B05176}"/>
    <w:embedItalic r:id="rId3" w:fontKey="{BF04EADD-0DDC-47F7-A895-A184FEBC13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4" w:fontKey="{9E227F20-1EEF-4E54-BF86-8F1F303E9123}"/>
    <w:embedBold r:id="rId5" w:fontKey="{86AC1CCD-32D8-4D3B-BB05-E467E81B2218}"/>
  </w:font>
  <w:font w:name="Figtree SemiBold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6" w:fontKey="{99287A04-E842-4A2F-956A-BAAB826E046D}"/>
  </w:font>
  <w:font w:name="Figtree Light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7" w:fontKey="{E08BE009-5122-44DF-824C-26C805B16434}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8" w:fontKey="{7DD43257-A544-4269-A415-97D1E9A7B2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  <w:embedRegular r:id="rId9" w:fontKey="{AFCF6707-D0DA-474E-AC7C-BE06D8D2483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B0392F07-C18F-41CB-A450-65BA6C80486A}"/>
    <w:embedBold r:id="rId11" w:fontKey="{1DF0D1DD-3678-4CEE-8B12-276F7916F73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2" w:fontKey="{3560C788-DF56-46B0-8F27-86089EFEBF88}"/>
    <w:embedBold r:id="rId13" w:fontKey="{833EE5A9-255F-434E-A03D-72972D76B0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6AB9F2C" w14:textId="77777777" w:rsidR="00D767F5" w:rsidRPr="00962146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 w:rsidRPr="00962146">
          <w:rPr>
            <w:rStyle w:val="PageNumber"/>
          </w:rPr>
          <w:fldChar w:fldCharType="begin"/>
        </w:r>
        <w:r w:rsidRPr="00962146">
          <w:rPr>
            <w:rStyle w:val="PageNumber"/>
          </w:rPr>
          <w:instrText xml:space="preserve"> PAGE </w:instrText>
        </w:r>
        <w:r w:rsidRPr="00962146"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1061595" w14:textId="77777777" w:rsidR="00D767F5" w:rsidRPr="00962146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 w:rsidRPr="00962146">
          <w:rPr>
            <w:rStyle w:val="PageNumber"/>
          </w:rPr>
          <w:fldChar w:fldCharType="begin"/>
        </w:r>
        <w:r w:rsidRPr="00962146">
          <w:rPr>
            <w:rStyle w:val="PageNumber"/>
          </w:rPr>
          <w:instrText xml:space="preserve"> PAGE </w:instrText>
        </w:r>
        <w:r w:rsidRPr="00962146">
          <w:rPr>
            <w:rStyle w:val="PageNumber"/>
          </w:rPr>
          <w:fldChar w:fldCharType="end"/>
        </w:r>
      </w:p>
    </w:sdtContent>
  </w:sdt>
  <w:p w14:paraId="6176AA40" w14:textId="77777777" w:rsidR="00D767F5" w:rsidRPr="00962146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32B82A2" w14:textId="77777777" w:rsidR="002920C8" w:rsidRPr="00962146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 w:rsidRPr="00962146">
          <w:rPr>
            <w:rStyle w:val="PageNumber"/>
          </w:rPr>
          <w:fldChar w:fldCharType="begin"/>
        </w:r>
        <w:r w:rsidRPr="00962146">
          <w:rPr>
            <w:rStyle w:val="PageNumber"/>
          </w:rPr>
          <w:instrText xml:space="preserve"> PAGE </w:instrText>
        </w:r>
        <w:r w:rsidRPr="00962146">
          <w:rPr>
            <w:rStyle w:val="PageNumber"/>
          </w:rPr>
          <w:fldChar w:fldCharType="separate"/>
        </w:r>
        <w:r w:rsidRPr="00962146">
          <w:rPr>
            <w:rStyle w:val="PageNumber"/>
          </w:rPr>
          <w:t>1</w:t>
        </w:r>
        <w:r w:rsidRPr="00962146">
          <w:rPr>
            <w:rStyle w:val="PageNumber"/>
          </w:rPr>
          <w:fldChar w:fldCharType="end"/>
        </w:r>
      </w:p>
    </w:sdtContent>
  </w:sdt>
  <w:p w14:paraId="773F4F4C" w14:textId="70C9038C" w:rsidR="00D767F5" w:rsidRPr="00962146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962146">
      <w:rPr>
        <w:szCs w:val="20"/>
      </w:rPr>
      <w:t>© 202</w:t>
    </w:r>
    <w:r w:rsidR="00EA0AEA" w:rsidRPr="00962146">
      <w:rPr>
        <w:szCs w:val="20"/>
      </w:rPr>
      <w:t>5</w:t>
    </w:r>
    <w:r w:rsidRPr="00962146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ACA" w14:textId="77777777" w:rsidR="00786B7E" w:rsidRPr="00962146" w:rsidRDefault="00786B7E" w:rsidP="00786B7E">
    <w:pPr>
      <w:pStyle w:val="Footer"/>
      <w:tabs>
        <w:tab w:val="clear" w:pos="9026"/>
        <w:tab w:val="right" w:pos="10204"/>
      </w:tabs>
    </w:pPr>
    <w:r w:rsidRPr="00962146">
      <w:fldChar w:fldCharType="begin"/>
    </w:r>
    <w:r w:rsidRPr="00962146">
      <w:instrText xml:space="preserve"> PAGE   \* MERGEFORMAT </w:instrText>
    </w:r>
    <w:r w:rsidRPr="00962146">
      <w:fldChar w:fldCharType="separate"/>
    </w:r>
    <w:r w:rsidRPr="00962146">
      <w:t>i</w:t>
    </w:r>
    <w:r w:rsidRPr="00962146">
      <w:fldChar w:fldCharType="end"/>
    </w:r>
    <w:r w:rsidRPr="00962146">
      <w:t xml:space="preserve"> | [Insert title]</w:t>
    </w:r>
    <w:r w:rsidRPr="00962146">
      <w:tab/>
    </w:r>
    <w:r w:rsidRPr="00962146"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909A6" w14:textId="77777777" w:rsidR="00CE4CE5" w:rsidRPr="00962146" w:rsidRDefault="00CE4CE5" w:rsidP="007F513E">
      <w:r w:rsidRPr="00962146">
        <w:separator/>
      </w:r>
    </w:p>
    <w:p w14:paraId="5B83DE8C" w14:textId="77777777" w:rsidR="00CE4CE5" w:rsidRPr="00962146" w:rsidRDefault="00CE4CE5"/>
    <w:p w14:paraId="6CFD985E" w14:textId="77777777" w:rsidR="00CE4CE5" w:rsidRPr="00962146" w:rsidRDefault="00CE4CE5"/>
  </w:footnote>
  <w:footnote w:type="continuationSeparator" w:id="0">
    <w:p w14:paraId="2BE8D745" w14:textId="77777777" w:rsidR="00CE4CE5" w:rsidRPr="00962146" w:rsidRDefault="00CE4CE5" w:rsidP="007F513E">
      <w:r w:rsidRPr="00962146">
        <w:continuationSeparator/>
      </w:r>
    </w:p>
    <w:p w14:paraId="1E974923" w14:textId="77777777" w:rsidR="00CE4CE5" w:rsidRPr="00962146" w:rsidRDefault="00CE4CE5"/>
    <w:p w14:paraId="2CDD79BD" w14:textId="77777777" w:rsidR="00CE4CE5" w:rsidRPr="00962146" w:rsidRDefault="00CE4CE5"/>
  </w:footnote>
  <w:footnote w:type="continuationNotice" w:id="1">
    <w:p w14:paraId="189F5FA2" w14:textId="77777777" w:rsidR="00CE4CE5" w:rsidRPr="00962146" w:rsidRDefault="00CE4CE5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EEEA" w14:textId="77777777" w:rsidR="00EE41BF" w:rsidRPr="00962146" w:rsidRDefault="00185B11">
    <w:pPr>
      <w:pStyle w:val="Header"/>
    </w:pPr>
    <w:r w:rsidRPr="00962146">
      <w:drawing>
        <wp:inline distT="0" distB="0" distL="0" distR="0" wp14:anchorId="24E5666E" wp14:editId="0F9746E2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8F9D" w14:textId="77777777" w:rsidR="00750DA6" w:rsidRPr="00962146" w:rsidRDefault="002920C8">
    <w:pPr>
      <w:pStyle w:val="Header"/>
    </w:pPr>
    <w:r w:rsidRPr="00962146">
      <mc:AlternateContent>
        <mc:Choice Requires="wps">
          <w:drawing>
            <wp:anchor distT="0" distB="0" distL="114300" distR="114300" simplePos="0" relativeHeight="251659264" behindDoc="0" locked="0" layoutInCell="1" allowOverlap="1" wp14:anchorId="3986F311" wp14:editId="0927980A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F303E8" w14:textId="04986F77" w:rsidR="00D767F5" w:rsidRPr="00962146" w:rsidRDefault="00EA0AEA" w:rsidP="00D767F5">
                          <w:pPr>
                            <w:pStyle w:val="Header"/>
                          </w:pPr>
                          <w:r w:rsidRPr="00962146">
                            <w:t>Introduction to Software Development</w:t>
                          </w:r>
                          <w:r w:rsidR="000C42E8" w:rsidRPr="00962146">
                            <w:t xml:space="preserve">: Lab </w:t>
                          </w:r>
                          <w:r w:rsidR="007C575D" w:rsidRPr="00962146">
                            <w:t>15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86F31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31F303E8" w14:textId="04986F77" w:rsidR="00D767F5" w:rsidRPr="00962146" w:rsidRDefault="00EA0AEA" w:rsidP="00D767F5">
                    <w:pPr>
                      <w:pStyle w:val="Header"/>
                    </w:pPr>
                    <w:r w:rsidRPr="00962146">
                      <w:t>Introduction to Software Development</w:t>
                    </w:r>
                    <w:r w:rsidR="000C42E8" w:rsidRPr="00962146">
                      <w:t xml:space="preserve">: Lab </w:t>
                    </w:r>
                    <w:r w:rsidR="007C575D" w:rsidRPr="00962146">
                      <w:t>15</w:t>
                    </w:r>
                  </w:p>
                </w:txbxContent>
              </v:textbox>
            </v:shape>
          </w:pict>
        </mc:Fallback>
      </mc:AlternateContent>
    </w:r>
    <w:r w:rsidR="00D767F5" w:rsidRPr="00962146">
      <w:drawing>
        <wp:anchor distT="0" distB="0" distL="114300" distR="114300" simplePos="0" relativeHeight="251657216" behindDoc="1" locked="0" layoutInCell="1" allowOverlap="1" wp14:anchorId="4F006856" wp14:editId="5DAF87A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83E6" w14:textId="77777777" w:rsidR="0084601C" w:rsidRPr="00962146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5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32758DD"/>
    <w:multiLevelType w:val="hybridMultilevel"/>
    <w:tmpl w:val="E47ABEA6"/>
    <w:lvl w:ilvl="0" w:tplc="842C1D74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asciiTheme="minorHAnsi" w:hAnsiTheme="minorHAnsi" w:hint="default"/>
        <w:b w:val="0"/>
        <w:bCs w:val="0"/>
        <w:color w:val="auto"/>
        <w:sz w:val="24"/>
        <w:szCs w:val="24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num w:numId="1" w16cid:durableId="1775049767">
    <w:abstractNumId w:val="4"/>
  </w:num>
  <w:num w:numId="2" w16cid:durableId="37897106">
    <w:abstractNumId w:val="0"/>
  </w:num>
  <w:num w:numId="3" w16cid:durableId="1509756976">
    <w:abstractNumId w:val="8"/>
  </w:num>
  <w:num w:numId="4" w16cid:durableId="1589922319">
    <w:abstractNumId w:val="5"/>
  </w:num>
  <w:num w:numId="5" w16cid:durableId="1693529811">
    <w:abstractNumId w:val="10"/>
  </w:num>
  <w:num w:numId="6" w16cid:durableId="1663772690">
    <w:abstractNumId w:val="3"/>
  </w:num>
  <w:num w:numId="7" w16cid:durableId="112597264">
    <w:abstractNumId w:val="2"/>
  </w:num>
  <w:num w:numId="8" w16cid:durableId="714547675">
    <w:abstractNumId w:val="1"/>
  </w:num>
  <w:num w:numId="9" w16cid:durableId="1528326635">
    <w:abstractNumId w:val="6"/>
  </w:num>
  <w:num w:numId="10" w16cid:durableId="996686339">
    <w:abstractNumId w:val="9"/>
  </w:num>
  <w:num w:numId="11" w16cid:durableId="17598668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6263923">
    <w:abstractNumId w:val="8"/>
    <w:lvlOverride w:ilvl="0">
      <w:startOverride w:val="1"/>
    </w:lvlOverride>
  </w:num>
  <w:num w:numId="13" w16cid:durableId="1388651693">
    <w:abstractNumId w:val="8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A"/>
    <w:rsid w:val="00014C9E"/>
    <w:rsid w:val="000208DB"/>
    <w:rsid w:val="00020937"/>
    <w:rsid w:val="000217FA"/>
    <w:rsid w:val="0003148E"/>
    <w:rsid w:val="00032F27"/>
    <w:rsid w:val="00033B7F"/>
    <w:rsid w:val="00035350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76B28"/>
    <w:rsid w:val="00082AC3"/>
    <w:rsid w:val="00093074"/>
    <w:rsid w:val="00094E27"/>
    <w:rsid w:val="000A3C09"/>
    <w:rsid w:val="000C11D1"/>
    <w:rsid w:val="000C42E8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6644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57B35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16CE"/>
    <w:rsid w:val="002A3720"/>
    <w:rsid w:val="002A65F1"/>
    <w:rsid w:val="002B086E"/>
    <w:rsid w:val="002B6761"/>
    <w:rsid w:val="002B69D6"/>
    <w:rsid w:val="002C1B7A"/>
    <w:rsid w:val="002C21DA"/>
    <w:rsid w:val="002C3B20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2125"/>
    <w:rsid w:val="00364719"/>
    <w:rsid w:val="0036568D"/>
    <w:rsid w:val="00366B6B"/>
    <w:rsid w:val="00370581"/>
    <w:rsid w:val="00371D38"/>
    <w:rsid w:val="003824BC"/>
    <w:rsid w:val="003906C2"/>
    <w:rsid w:val="00391057"/>
    <w:rsid w:val="003A2BD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5FFB"/>
    <w:rsid w:val="00467083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9D4"/>
    <w:rsid w:val="00536EFE"/>
    <w:rsid w:val="00555765"/>
    <w:rsid w:val="005563F4"/>
    <w:rsid w:val="005564FC"/>
    <w:rsid w:val="00561218"/>
    <w:rsid w:val="00574380"/>
    <w:rsid w:val="00574D3D"/>
    <w:rsid w:val="00581435"/>
    <w:rsid w:val="00586AAF"/>
    <w:rsid w:val="00587965"/>
    <w:rsid w:val="00597E56"/>
    <w:rsid w:val="005A0A58"/>
    <w:rsid w:val="005A2769"/>
    <w:rsid w:val="005A2F5C"/>
    <w:rsid w:val="005A300C"/>
    <w:rsid w:val="005A38C2"/>
    <w:rsid w:val="005A656D"/>
    <w:rsid w:val="005A66CE"/>
    <w:rsid w:val="005A77F0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8A6"/>
    <w:rsid w:val="006A5BEC"/>
    <w:rsid w:val="006B0EFF"/>
    <w:rsid w:val="006B7965"/>
    <w:rsid w:val="006C0FEB"/>
    <w:rsid w:val="006C51BD"/>
    <w:rsid w:val="006D2FEC"/>
    <w:rsid w:val="006D3A01"/>
    <w:rsid w:val="006D71DB"/>
    <w:rsid w:val="006F0468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3000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97406"/>
    <w:rsid w:val="007A5D0E"/>
    <w:rsid w:val="007B1BA5"/>
    <w:rsid w:val="007B2F2F"/>
    <w:rsid w:val="007C1D30"/>
    <w:rsid w:val="007C2497"/>
    <w:rsid w:val="007C575D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7DA1"/>
    <w:rsid w:val="0082080E"/>
    <w:rsid w:val="00820B3A"/>
    <w:rsid w:val="00820D5C"/>
    <w:rsid w:val="0082549C"/>
    <w:rsid w:val="00832023"/>
    <w:rsid w:val="00833678"/>
    <w:rsid w:val="00836A38"/>
    <w:rsid w:val="0084601C"/>
    <w:rsid w:val="008538D4"/>
    <w:rsid w:val="00853DE6"/>
    <w:rsid w:val="00855A26"/>
    <w:rsid w:val="008648DD"/>
    <w:rsid w:val="00866B4E"/>
    <w:rsid w:val="00866DE4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316B"/>
    <w:rsid w:val="008F5350"/>
    <w:rsid w:val="00901E6B"/>
    <w:rsid w:val="00911ABF"/>
    <w:rsid w:val="00917B5C"/>
    <w:rsid w:val="00922C9A"/>
    <w:rsid w:val="0092574D"/>
    <w:rsid w:val="00930F10"/>
    <w:rsid w:val="0093598F"/>
    <w:rsid w:val="00936440"/>
    <w:rsid w:val="00937313"/>
    <w:rsid w:val="009375F6"/>
    <w:rsid w:val="00946E72"/>
    <w:rsid w:val="00951F45"/>
    <w:rsid w:val="00953AB3"/>
    <w:rsid w:val="009600E4"/>
    <w:rsid w:val="00962146"/>
    <w:rsid w:val="00965F5F"/>
    <w:rsid w:val="00981E9D"/>
    <w:rsid w:val="009856C2"/>
    <w:rsid w:val="00987561"/>
    <w:rsid w:val="009A0F75"/>
    <w:rsid w:val="009A26F4"/>
    <w:rsid w:val="009A2E1D"/>
    <w:rsid w:val="009A3FE5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1032C"/>
    <w:rsid w:val="00A21BA0"/>
    <w:rsid w:val="00A26A66"/>
    <w:rsid w:val="00A31043"/>
    <w:rsid w:val="00A433B2"/>
    <w:rsid w:val="00A45AFE"/>
    <w:rsid w:val="00A6082B"/>
    <w:rsid w:val="00A76D1A"/>
    <w:rsid w:val="00A85367"/>
    <w:rsid w:val="00A91807"/>
    <w:rsid w:val="00A922CF"/>
    <w:rsid w:val="00A92980"/>
    <w:rsid w:val="00AA5160"/>
    <w:rsid w:val="00AB7C76"/>
    <w:rsid w:val="00AD1429"/>
    <w:rsid w:val="00AD2A6A"/>
    <w:rsid w:val="00AD4410"/>
    <w:rsid w:val="00AD6324"/>
    <w:rsid w:val="00AE3655"/>
    <w:rsid w:val="00AF4694"/>
    <w:rsid w:val="00B02C91"/>
    <w:rsid w:val="00B03113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3379"/>
    <w:rsid w:val="00B94526"/>
    <w:rsid w:val="00BA4525"/>
    <w:rsid w:val="00BB7B1E"/>
    <w:rsid w:val="00BC0C8C"/>
    <w:rsid w:val="00BC13CF"/>
    <w:rsid w:val="00BC2723"/>
    <w:rsid w:val="00BC51AA"/>
    <w:rsid w:val="00BD463A"/>
    <w:rsid w:val="00BD4FA5"/>
    <w:rsid w:val="00BE0167"/>
    <w:rsid w:val="00BE31B2"/>
    <w:rsid w:val="00BE5D1E"/>
    <w:rsid w:val="00BE6F66"/>
    <w:rsid w:val="00C003E2"/>
    <w:rsid w:val="00C004DC"/>
    <w:rsid w:val="00C105B5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42DE"/>
    <w:rsid w:val="00C57911"/>
    <w:rsid w:val="00C60BAC"/>
    <w:rsid w:val="00C62026"/>
    <w:rsid w:val="00C75240"/>
    <w:rsid w:val="00C7530C"/>
    <w:rsid w:val="00C82ADE"/>
    <w:rsid w:val="00C85939"/>
    <w:rsid w:val="00CA2106"/>
    <w:rsid w:val="00CA310D"/>
    <w:rsid w:val="00CC14FB"/>
    <w:rsid w:val="00CC5731"/>
    <w:rsid w:val="00CE4CE5"/>
    <w:rsid w:val="00CE5672"/>
    <w:rsid w:val="00CE7486"/>
    <w:rsid w:val="00CF034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848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2DAB"/>
    <w:rsid w:val="00D95E09"/>
    <w:rsid w:val="00D975A7"/>
    <w:rsid w:val="00DB012C"/>
    <w:rsid w:val="00DB79DE"/>
    <w:rsid w:val="00DC04D7"/>
    <w:rsid w:val="00DC43A3"/>
    <w:rsid w:val="00DC43C6"/>
    <w:rsid w:val="00DC7582"/>
    <w:rsid w:val="00DD050E"/>
    <w:rsid w:val="00DE2271"/>
    <w:rsid w:val="00DE656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6394"/>
    <w:rsid w:val="00E22609"/>
    <w:rsid w:val="00E27367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A0AEA"/>
    <w:rsid w:val="00EA5DDB"/>
    <w:rsid w:val="00EB2811"/>
    <w:rsid w:val="00EB3038"/>
    <w:rsid w:val="00EB565F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07843"/>
  <w15:chartTrackingRefBased/>
  <w15:docId w15:val="{A77894F3-57C3-446D-9C99-91E2EBF8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AEA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AEA"/>
    <w:pPr>
      <w:keepNext/>
      <w:keepLines/>
      <w:ind w:left="1134" w:hanging="1134"/>
      <w:outlineLvl w:val="1"/>
    </w:pPr>
    <w:rPr>
      <w:rFonts w:eastAsia="Times New Roman" w:cstheme="majorBidi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AEA"/>
    <w:pPr>
      <w:ind w:left="1134" w:hanging="1134"/>
      <w:outlineLvl w:val="2"/>
    </w:pPr>
    <w:rPr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A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AEA"/>
    <w:rPr>
      <w:rFonts w:eastAsia="Times New Roman" w:cstheme="majorBidi"/>
      <w:b/>
      <w:bCs/>
      <w:color w:val="0D0D0D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A0AEA"/>
    <w:rPr>
      <w:b/>
      <w:bCs/>
      <w:color w:val="0D0D0D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6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7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2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color w:val="0D0D0D" w:themeColor="text1"/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color w:val="0D0D0D" w:themeColor="text1"/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3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8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color w:val="0D0D0D" w:themeColor="text1"/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5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color w:val="0D0D0D" w:themeColor="text1"/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9"/>
      </w:numPr>
    </w:pPr>
  </w:style>
  <w:style w:type="numbering" w:customStyle="1" w:styleId="CurrentList5">
    <w:name w:val="Current List5"/>
    <w:uiPriority w:val="99"/>
    <w:rsid w:val="00402E68"/>
    <w:pPr>
      <w:numPr>
        <w:numId w:val="10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4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uestion">
    <w:name w:val="Question"/>
    <w:basedOn w:val="Normal"/>
    <w:semiHidden/>
    <w:rsid w:val="00EA0AEA"/>
    <w:pPr>
      <w:numPr>
        <w:numId w:val="11"/>
      </w:numPr>
      <w:tabs>
        <w:tab w:val="clear" w:pos="1080"/>
      </w:tabs>
      <w:spacing w:after="240" w:line="240" w:lineRule="auto"/>
      <w:ind w:left="624" w:hanging="567"/>
    </w:pPr>
    <w:rPr>
      <w:rFonts w:ascii="Arial" w:hAnsi="Arial" w:cs="Arial"/>
      <w:color w:val="00000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91807"/>
    <w:pPr>
      <w:widowControl w:val="0"/>
      <w:tabs>
        <w:tab w:val="left" w:pos="862"/>
      </w:tabs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  <w:style w:type="character" w:customStyle="1" w:styleId="CodeText">
    <w:name w:val="Code Text"/>
    <w:basedOn w:val="DefaultParagraphFont"/>
    <w:rsid w:val="00C542DE"/>
    <w:rPr>
      <w:rFonts w:ascii="Lucida Console" w:hAnsi="Lucida Console" w:hint="default"/>
      <w:strike w:val="0"/>
      <w:dstrike w:val="0"/>
      <w:spacing w:val="0"/>
      <w:w w:val="100"/>
      <w:sz w:val="22"/>
      <w:szCs w:val="18"/>
      <w:u w:val="none"/>
      <w:effect w:val="none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https://qalearning.sharepoint.com/sites/TODAYQA/CircusStreetBrandedTemplates/QA_Apprenticeship_Content_template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E0225895DF244E9A8FFDE67EF550DA" ma:contentTypeVersion="18" ma:contentTypeDescription="Create a new document." ma:contentTypeScope="" ma:versionID="43e98a9574a76bd723e3adeb940305d9">
  <xsd:schema xmlns:xsd="http://www.w3.org/2001/XMLSchema" xmlns:xs="http://www.w3.org/2001/XMLSchema" xmlns:p="http://schemas.microsoft.com/office/2006/metadata/properties" xmlns:ns2="b010d0a2-0afb-4761-895d-6585c20c04d7" xmlns:ns3="9d579490-102d-4bf3-8643-974e67683526" targetNamespace="http://schemas.microsoft.com/office/2006/metadata/properties" ma:root="true" ma:fieldsID="0e84d5655980fb8fa45298cc65789be3" ns2:_="" ns3:_="">
    <xsd:import namespace="b010d0a2-0afb-4761-895d-6585c20c04d7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0d0a2-0afb-4761-895d-6585c20c04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fe1d3cdd-0ef3-4b3c-82fb-0fe997b7d763}" ma:internalName="TaxCatchAll" ma:showField="CatchAllData" ma:web="9d579490-102d-4bf3-8643-974e676835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10d0a2-0afb-4761-895d-6585c20c04d7">
      <Terms xmlns="http://schemas.microsoft.com/office/infopath/2007/PartnerControls"/>
    </lcf76f155ced4ddcb4097134ff3c332f>
    <TaxCatchAll xmlns="9d579490-102d-4bf3-8643-974e67683526" xsi:nil="true"/>
  </documentManagement>
</p:properties>
</file>

<file path=customXml/itemProps1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755567-0F9F-4818-877B-930523445499}"/>
</file>

<file path=customXml/itemProps3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e3bcef54-3dd5-4c54-ac74-22a6c715abc5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QA_Apprenticeship_Content_template</Template>
  <TotalTime>31</TotalTime>
  <Pages>4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3028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Josie</dc:creator>
  <cp:keywords/>
  <dc:description/>
  <cp:lastModifiedBy>Feist, Ella</cp:lastModifiedBy>
  <cp:revision>32</cp:revision>
  <cp:lastPrinted>2024-06-05T09:35:00Z</cp:lastPrinted>
  <dcterms:created xsi:type="dcterms:W3CDTF">2025-04-14T15:11:00Z</dcterms:created>
  <dcterms:modified xsi:type="dcterms:W3CDTF">2025-04-17T08:11:00Z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0x0101005AE0225895DF244E9A8FFDE67EF550DA</vt:lpwstr>
  </property>
</Properties>
</file>
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616BF74F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5572BB">
        <w:t>4</w:t>
      </w:r>
    </w:p>
    <w:p w14:paraId="692C3837" w14:textId="77777777" w:rsidR="00306CC8" w:rsidRDefault="00306CC8" w:rsidP="00306CC8">
      <w:pPr>
        <w:ind w:left="2410"/>
      </w:pPr>
    </w:p>
    <w:p w14:paraId="60757D01" w14:textId="6092FF36" w:rsidR="00306CC8" w:rsidRPr="00306CC8" w:rsidRDefault="005572BB" w:rsidP="00306CC8">
      <w:pPr>
        <w:pStyle w:val="Subtitle"/>
        <w:ind w:left="2410"/>
      </w:pPr>
      <w:r>
        <w:t>Streams and Lambda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FE530" w14:textId="33426291" w:rsidR="008205A0" w:rsidRPr="008B4CD3" w:rsidRDefault="008205A0" w:rsidP="008205A0">
      <w:pPr>
        <w:pStyle w:val="Heading1"/>
        <w:rPr>
          <w:b/>
          <w:bCs/>
        </w:rPr>
      </w:pPr>
      <w:r w:rsidRPr="008B4CD3">
        <w:rPr>
          <w:b/>
          <w:bCs/>
        </w:rPr>
        <w:lastRenderedPageBreak/>
        <w:t>Lab</w:t>
      </w:r>
      <w:r>
        <w:rPr>
          <w:b/>
          <w:bCs/>
        </w:rPr>
        <w:t xml:space="preserve">: </w:t>
      </w:r>
      <w:r w:rsidRPr="008B4CD3">
        <w:rPr>
          <w:b/>
          <w:bCs/>
        </w:rPr>
        <w:t xml:space="preserve">Working </w:t>
      </w:r>
      <w:r>
        <w:rPr>
          <w:b/>
          <w:bCs/>
        </w:rPr>
        <w:t xml:space="preserve">Lambda and </w:t>
      </w:r>
      <w:r w:rsidR="00A9745E">
        <w:rPr>
          <w:b/>
          <w:bCs/>
        </w:rPr>
        <w:t>s</w:t>
      </w:r>
      <w:r>
        <w:rPr>
          <w:b/>
          <w:bCs/>
        </w:rPr>
        <w:t>treams</w:t>
      </w:r>
    </w:p>
    <w:p w14:paraId="4B7564B3" w14:textId="77777777" w:rsidR="008205A0" w:rsidRDefault="008205A0" w:rsidP="008205A0">
      <w:pPr>
        <w:pStyle w:val="Heading2"/>
      </w:pPr>
      <w:r>
        <w:t xml:space="preserve">Objective </w:t>
      </w:r>
    </w:p>
    <w:p w14:paraId="71A4F46D" w14:textId="77777777" w:rsidR="008205A0" w:rsidRDefault="008205A0" w:rsidP="008205A0">
      <w:r>
        <w:t>I</w:t>
      </w:r>
      <w:r w:rsidRPr="00831263">
        <w:t xml:space="preserve">n Java, </w:t>
      </w:r>
      <w:r w:rsidRPr="00831263">
        <w:rPr>
          <w:b/>
          <w:bCs/>
        </w:rPr>
        <w:t>streams</w:t>
      </w:r>
      <w:r w:rsidRPr="00831263">
        <w:t xml:space="preserve"> are a modern and efficient way to process data. </w:t>
      </w:r>
      <w:r>
        <w:t xml:space="preserve">In this lab, you will use </w:t>
      </w:r>
      <w:r w:rsidRPr="00831263">
        <w:t xml:space="preserve">the </w:t>
      </w:r>
      <w:r w:rsidRPr="00831263">
        <w:rPr>
          <w:b/>
          <w:bCs/>
        </w:rPr>
        <w:t>java.util.stream</w:t>
      </w:r>
      <w:r w:rsidRPr="00831263">
        <w:t xml:space="preserve"> package</w:t>
      </w:r>
      <w:r>
        <w:t xml:space="preserve"> to </w:t>
      </w:r>
      <w:r w:rsidRPr="00831263">
        <w:t>perform operations such as filtering, mapping, and reducing on data collections like lists in a functional programming style.</w:t>
      </w:r>
    </w:p>
    <w:p w14:paraId="6041EBC9" w14:textId="77777777" w:rsidR="008205A0" w:rsidRDefault="008205A0" w:rsidP="008205A0"/>
    <w:p w14:paraId="5BFF7754" w14:textId="77777777" w:rsidR="008205A0" w:rsidRPr="00BD18E5" w:rsidRDefault="008205A0" w:rsidP="008205A0">
      <w:pPr>
        <w:pStyle w:val="Heading2"/>
      </w:pPr>
      <w:r w:rsidRPr="00BD18E5">
        <w:t xml:space="preserve">Part 1 – </w:t>
      </w:r>
      <w:r>
        <w:t>Start by reading data from a source</w:t>
      </w:r>
      <w:r w:rsidRPr="00BD18E5">
        <w:t xml:space="preserve">  </w:t>
      </w:r>
    </w:p>
    <w:p w14:paraId="7291AE46" w14:textId="0935FCAF" w:rsidR="008205A0" w:rsidRDefault="008205A0" w:rsidP="008205A0">
      <w:r>
        <w:t xml:space="preserve">Let’s start by reading JSON data from a data source such as file to simulate a real-life scenario. </w:t>
      </w:r>
      <w:r w:rsidRPr="00F944CC">
        <w:t>This will also serve as a helpful review of the techniques you've learn</w:t>
      </w:r>
      <w:r w:rsidR="00BB2E0A">
        <w:t>t</w:t>
      </w:r>
      <w:r w:rsidRPr="00F944CC">
        <w:t xml:space="preserve"> throughout this course.</w:t>
      </w:r>
    </w:p>
    <w:p w14:paraId="59D7AEAF" w14:textId="772B8722" w:rsidR="008205A0" w:rsidRDefault="008205A0" w:rsidP="00486297">
      <w:pPr>
        <w:pStyle w:val="Numberlist"/>
      </w:pPr>
      <w:r>
        <w:t xml:space="preserve">Back in the </w:t>
      </w:r>
      <w:r w:rsidRPr="000A1BDF">
        <w:rPr>
          <w:b/>
        </w:rPr>
        <w:t>labs</w:t>
      </w:r>
      <w:r>
        <w:t xml:space="preserve"> project</w:t>
      </w:r>
      <w:r w:rsidR="00BB2E0A">
        <w:t>,</w:t>
      </w:r>
      <w:r>
        <w:t xml:space="preserve"> add a new class called </w:t>
      </w:r>
      <w:r w:rsidRPr="000A1BDF">
        <w:rPr>
          <w:b/>
        </w:rPr>
        <w:t>Program</w:t>
      </w:r>
      <w:r>
        <w:t xml:space="preserve"> with a </w:t>
      </w:r>
      <w:r w:rsidRPr="008B4CD3">
        <w:rPr>
          <w:b/>
          <w:bCs/>
          <w:i/>
        </w:rPr>
        <w:t>main</w:t>
      </w:r>
      <w:r>
        <w:t xml:space="preserve">() method in a package called </w:t>
      </w:r>
      <w:r w:rsidRPr="008B4CD3">
        <w:rPr>
          <w:b/>
          <w:bCs/>
        </w:rPr>
        <w:t>lab1</w:t>
      </w:r>
      <w:r>
        <w:rPr>
          <w:b/>
          <w:bCs/>
        </w:rPr>
        <w:t>4</w:t>
      </w:r>
      <w:r w:rsidRPr="00BB2E0A">
        <w:t>.</w:t>
      </w:r>
    </w:p>
    <w:p w14:paraId="42556822" w14:textId="77777777" w:rsidR="008205A0" w:rsidRDefault="008205A0" w:rsidP="00486297">
      <w:pPr>
        <w:pStyle w:val="Numberlist"/>
      </w:pPr>
      <w:r>
        <w:t xml:space="preserve">Create a file called </w:t>
      </w:r>
      <w:r w:rsidRPr="00F944CC">
        <w:rPr>
          <w:b/>
          <w:bCs/>
        </w:rPr>
        <w:t>customers.json</w:t>
      </w:r>
      <w:r>
        <w:t xml:space="preserve"> in c:\labs as:</w:t>
      </w:r>
      <w:r>
        <w:br/>
      </w:r>
    </w:p>
    <w:p w14:paraId="6188C428" w14:textId="77777777" w:rsidR="008205A0" w:rsidRDefault="008205A0" w:rsidP="008205A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C707B" wp14:editId="6353E903">
                <wp:simplePos x="0" y="0"/>
                <wp:positionH relativeFrom="column">
                  <wp:posOffset>537210</wp:posOffset>
                </wp:positionH>
                <wp:positionV relativeFrom="paragraph">
                  <wp:posOffset>67310</wp:posOffset>
                </wp:positionV>
                <wp:extent cx="4164330" cy="4434840"/>
                <wp:effectExtent l="19050" t="57150" r="121920" b="80010"/>
                <wp:wrapNone/>
                <wp:docPr id="13318160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330" cy="443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F29F128" w14:textId="236A6D1A" w:rsidR="008205A0" w:rsidRPr="00DC43D7" w:rsidRDefault="008205A0" w:rsidP="008205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C43D7">
                              <w:rPr>
                                <w:b/>
                                <w:bCs/>
                              </w:rPr>
                              <w:t>[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{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1,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"Alice Johnson",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"London"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{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2,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"Bob Smith",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"Bristol"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{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3,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"Charlie Brown",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"London"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</w:r>
                            <w:r w:rsidR="00C801CA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4,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"Daisy Evans",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"Manchester"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</w:t>
                            </w:r>
                          </w:p>
                          <w:p w14:paraId="27154574" w14:textId="77777777" w:rsidR="008205A0" w:rsidRPr="00DC43D7" w:rsidRDefault="008205A0" w:rsidP="008205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C43D7">
                              <w:rPr>
                                <w:b/>
                                <w:bCs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C70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3pt;margin-top:5.3pt;width:327.9pt;height:34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" fillcolor="white [3201]" strokecolor="#f2f2f2 [3052]" strokeweight=".5pt">
                <v:shadow on="t" color="black" opacity="26214f" origin="-.5" offset="3pt,0"/>
                <v:textbox>
                  <w:txbxContent>
                    <w:p w14:paraId="1F29F128" w14:textId="236A6D1A" w:rsidR="008205A0" w:rsidRPr="00DC43D7" w:rsidRDefault="008205A0" w:rsidP="008205A0">
                      <w:pPr>
                        <w:rPr>
                          <w:b/>
                          <w:bCs/>
                        </w:rPr>
                      </w:pPr>
                      <w:r w:rsidRPr="00DC43D7">
                        <w:rPr>
                          <w:b/>
                          <w:bCs/>
                        </w:rPr>
                        <w:t>[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{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1,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"Alice Johnson",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"London"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{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2,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"Bob Smith",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"Bristol"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{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3,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"Charlie Brown",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"London"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},</w:t>
                      </w:r>
                      <w:r w:rsidRPr="00DC43D7">
                        <w:rPr>
                          <w:b/>
                          <w:bCs/>
                        </w:rPr>
                        <w:br/>
                      </w:r>
                      <w:r w:rsidR="00C801CA">
                        <w:rPr>
                          <w:b/>
                          <w:bCs/>
                        </w:rPr>
                        <w:t>]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4,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"Daisy Evans",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"Manchester"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</w:t>
                      </w:r>
                    </w:p>
                    <w:p w14:paraId="27154574" w14:textId="77777777" w:rsidR="008205A0" w:rsidRPr="00DC43D7" w:rsidRDefault="008205A0" w:rsidP="008205A0">
                      <w:pPr>
                        <w:rPr>
                          <w:b/>
                          <w:bCs/>
                        </w:rPr>
                      </w:pPr>
                      <w:r w:rsidRPr="00DC43D7">
                        <w:rPr>
                          <w:b/>
                          <w:bCs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56DA0A45" w14:textId="77777777" w:rsidR="008205A0" w:rsidRDefault="008205A0" w:rsidP="008205A0"/>
    <w:p w14:paraId="05C8EDCF" w14:textId="77777777" w:rsidR="008205A0" w:rsidRDefault="008205A0" w:rsidP="008205A0"/>
    <w:p w14:paraId="0857D187" w14:textId="77777777" w:rsidR="008205A0" w:rsidRDefault="008205A0" w:rsidP="008205A0">
      <w:pPr>
        <w:pStyle w:val="ListParagraph"/>
        <w:ind w:left="720" w:firstLine="0"/>
      </w:pPr>
    </w:p>
    <w:p w14:paraId="2C0DEBC8" w14:textId="77777777" w:rsidR="008205A0" w:rsidRDefault="008205A0" w:rsidP="008205A0">
      <w:pPr>
        <w:pStyle w:val="ListParagraph"/>
        <w:ind w:left="720" w:firstLine="0"/>
      </w:pPr>
    </w:p>
    <w:p w14:paraId="2D1B12ED" w14:textId="77777777" w:rsidR="008205A0" w:rsidRDefault="008205A0" w:rsidP="008205A0">
      <w:pPr>
        <w:pStyle w:val="ListParagraph"/>
        <w:ind w:left="720" w:firstLine="0"/>
      </w:pPr>
    </w:p>
    <w:p w14:paraId="02B1DB94" w14:textId="77777777" w:rsidR="008205A0" w:rsidRDefault="008205A0" w:rsidP="008205A0">
      <w:pPr>
        <w:pStyle w:val="ListParagraph"/>
        <w:ind w:left="720" w:firstLine="0"/>
      </w:pPr>
    </w:p>
    <w:p w14:paraId="7C416932" w14:textId="77777777" w:rsidR="008205A0" w:rsidRDefault="008205A0" w:rsidP="008205A0">
      <w:pPr>
        <w:pStyle w:val="ListParagraph"/>
        <w:ind w:left="720" w:firstLine="0"/>
      </w:pPr>
    </w:p>
    <w:p w14:paraId="746D985A" w14:textId="77777777" w:rsidR="008205A0" w:rsidRDefault="008205A0" w:rsidP="008205A0">
      <w:pPr>
        <w:pStyle w:val="ListParagraph"/>
        <w:ind w:left="720" w:firstLine="0"/>
      </w:pPr>
    </w:p>
    <w:p w14:paraId="2B7AA8E9" w14:textId="77777777" w:rsidR="008205A0" w:rsidRDefault="008205A0" w:rsidP="008205A0">
      <w:pPr>
        <w:pStyle w:val="ListParagraph"/>
        <w:ind w:left="720" w:firstLine="0"/>
      </w:pPr>
    </w:p>
    <w:p w14:paraId="1BAEC1FF" w14:textId="77777777" w:rsidR="008205A0" w:rsidRDefault="008205A0" w:rsidP="008205A0">
      <w:pPr>
        <w:pStyle w:val="ListParagraph"/>
        <w:ind w:left="720" w:firstLine="0"/>
      </w:pPr>
    </w:p>
    <w:p w14:paraId="1A5514D4" w14:textId="77777777" w:rsidR="008205A0" w:rsidRDefault="008205A0" w:rsidP="008205A0">
      <w:pPr>
        <w:pStyle w:val="ListParagraph"/>
        <w:ind w:left="720" w:firstLine="0"/>
      </w:pPr>
    </w:p>
    <w:p w14:paraId="4D0CBD8A" w14:textId="77777777" w:rsidR="008205A0" w:rsidRDefault="008205A0" w:rsidP="008205A0">
      <w:pPr>
        <w:pStyle w:val="ListParagraph"/>
        <w:ind w:left="720" w:firstLine="0"/>
      </w:pPr>
    </w:p>
    <w:p w14:paraId="7CD03DA2" w14:textId="77777777" w:rsidR="008205A0" w:rsidRDefault="008205A0" w:rsidP="008205A0">
      <w:pPr>
        <w:pStyle w:val="ListParagraph"/>
        <w:ind w:left="720" w:firstLine="0"/>
      </w:pPr>
    </w:p>
    <w:p w14:paraId="5BD95C45" w14:textId="77777777" w:rsidR="008205A0" w:rsidRDefault="008205A0" w:rsidP="008205A0">
      <w:pPr>
        <w:pStyle w:val="ListParagraph"/>
        <w:ind w:left="720" w:firstLine="0"/>
      </w:pPr>
    </w:p>
    <w:p w14:paraId="3CB5BCFA" w14:textId="77777777" w:rsidR="008205A0" w:rsidRDefault="008205A0" w:rsidP="008205A0">
      <w:pPr>
        <w:pStyle w:val="ListParagraph"/>
        <w:ind w:left="720" w:firstLine="0"/>
      </w:pPr>
    </w:p>
    <w:p w14:paraId="1F1CA2EB" w14:textId="77777777" w:rsidR="008205A0" w:rsidRDefault="008205A0" w:rsidP="00486297">
      <w:pPr>
        <w:pStyle w:val="Numberlis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1EF920" wp14:editId="6C1707CE">
                <wp:simplePos x="0" y="0"/>
                <wp:positionH relativeFrom="column">
                  <wp:posOffset>567993</wp:posOffset>
                </wp:positionH>
                <wp:positionV relativeFrom="paragraph">
                  <wp:posOffset>479812</wp:posOffset>
                </wp:positionV>
                <wp:extent cx="5594571" cy="2598420"/>
                <wp:effectExtent l="19050" t="57150" r="120650" b="68580"/>
                <wp:wrapNone/>
                <wp:docPr id="21259457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571" cy="259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D2D120A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class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2B91AF"/>
                              </w:rPr>
                              <w:t>Customer</w:t>
                            </w:r>
                          </w:p>
                          <w:p w14:paraId="5519F827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{</w:t>
                            </w:r>
                          </w:p>
                          <w:p w14:paraId="6051C6EF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private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int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id;</w:t>
                            </w:r>
                          </w:p>
                          <w:p w14:paraId="3C49A5B4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private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name;</w:t>
                            </w:r>
                          </w:p>
                          <w:p w14:paraId="7066ACED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private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city;</w:t>
                            </w:r>
                          </w:p>
                          <w:p w14:paraId="2E04E554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0CDE8A48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8000"/>
                              </w:rPr>
                              <w:t>// Getters and Setters</w:t>
                            </w:r>
                          </w:p>
                          <w:p w14:paraId="506B999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int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getId()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return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id; }</w:t>
                            </w:r>
                          </w:p>
                          <w:p w14:paraId="4AEF060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void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setId(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int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id)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this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.id = id; }</w:t>
                            </w:r>
                          </w:p>
                          <w:p w14:paraId="4EC5FBED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getName()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return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name; }</w:t>
                            </w:r>
                          </w:p>
                          <w:p w14:paraId="1C5E8958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void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setName(String name)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this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.name = name; }</w:t>
                            </w:r>
                          </w:p>
                          <w:p w14:paraId="71C7AB1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getCity()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return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city; }</w:t>
                            </w:r>
                          </w:p>
                          <w:p w14:paraId="13FA8A9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void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setCity(String city)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this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.city = city; }</w:t>
                            </w:r>
                          </w:p>
                          <w:p w14:paraId="0DA272A2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}</w:t>
                            </w:r>
                          </w:p>
                          <w:p w14:paraId="2C146CCC" w14:textId="77777777" w:rsidR="008205A0" w:rsidRPr="00FD1BD3" w:rsidRDefault="008205A0" w:rsidP="008205A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EF920" id="Text Box 3" o:spid="_x0000_s1027" type="#_x0000_t202" style="position:absolute;left:0;text-align:left;margin-left:44.7pt;margin-top:37.8pt;width:440.5pt;height:20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" fillcolor="white [3201]" strokecolor="#f2f2f2 [3052]" strokeweight=".5pt">
                <v:shadow on="t" color="black" opacity="26214f" origin="-.5" offset="3pt,0"/>
                <v:textbox>
                  <w:txbxContent>
                    <w:p w14:paraId="4D2D120A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class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2B91AF"/>
                        </w:rPr>
                        <w:t>Customer</w:t>
                      </w:r>
                    </w:p>
                    <w:p w14:paraId="5519F827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{</w:t>
                      </w:r>
                    </w:p>
                    <w:p w14:paraId="6051C6EF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private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int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id;</w:t>
                      </w:r>
                    </w:p>
                    <w:p w14:paraId="3C49A5B4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private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name;</w:t>
                      </w:r>
                    </w:p>
                    <w:p w14:paraId="7066ACED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private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city;</w:t>
                      </w:r>
                    </w:p>
                    <w:p w14:paraId="2E04E554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</w:p>
                    <w:p w14:paraId="0CDE8A48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8000"/>
                        </w:rPr>
                        <w:t>// Getters and Setters</w:t>
                      </w:r>
                    </w:p>
                    <w:p w14:paraId="506B999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int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getId()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return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id; }</w:t>
                      </w:r>
                    </w:p>
                    <w:p w14:paraId="4AEF060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void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setId(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int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id)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this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.id = id; }</w:t>
                      </w:r>
                    </w:p>
                    <w:p w14:paraId="4EC5FBED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getName()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return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name; }</w:t>
                      </w:r>
                    </w:p>
                    <w:p w14:paraId="1C5E8958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void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setName(String name)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this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.name = name; }</w:t>
                      </w:r>
                    </w:p>
                    <w:p w14:paraId="71C7AB1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getCity()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return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city; }</w:t>
                      </w:r>
                    </w:p>
                    <w:p w14:paraId="13FA8A9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void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setCity(String city)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this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.city = city; }</w:t>
                      </w:r>
                    </w:p>
                    <w:p w14:paraId="0DA272A2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}</w:t>
                      </w:r>
                    </w:p>
                    <w:p w14:paraId="2C146CCC" w14:textId="77777777" w:rsidR="008205A0" w:rsidRPr="00FD1BD3" w:rsidRDefault="008205A0" w:rsidP="008205A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We need to create a class to read the id, name, and city values from </w:t>
      </w:r>
      <w:r w:rsidRPr="00FD1BD3">
        <w:rPr>
          <w:b/>
          <w:bCs/>
        </w:rPr>
        <w:t>customers.json</w:t>
      </w:r>
      <w:r>
        <w:t xml:space="preserve"> file. Add a new class to your project as:</w:t>
      </w:r>
      <w:r>
        <w:br/>
      </w:r>
    </w:p>
    <w:p w14:paraId="28A2D209" w14:textId="77777777" w:rsidR="008205A0" w:rsidRDefault="008205A0" w:rsidP="008205A0">
      <w:pPr>
        <w:keepNext/>
        <w:keepLines/>
      </w:pPr>
    </w:p>
    <w:p w14:paraId="096073BF" w14:textId="77777777" w:rsidR="008205A0" w:rsidRDefault="008205A0" w:rsidP="008205A0">
      <w:pPr>
        <w:keepNext/>
        <w:keepLines/>
      </w:pPr>
    </w:p>
    <w:p w14:paraId="54451D02" w14:textId="77777777" w:rsidR="008205A0" w:rsidRDefault="008205A0" w:rsidP="008205A0">
      <w:pPr>
        <w:keepNext/>
        <w:keepLines/>
      </w:pPr>
    </w:p>
    <w:p w14:paraId="7A76BF86" w14:textId="77777777" w:rsidR="008205A0" w:rsidRDefault="008205A0" w:rsidP="008205A0">
      <w:pPr>
        <w:keepNext/>
        <w:keepLines/>
      </w:pPr>
    </w:p>
    <w:p w14:paraId="389E63CD" w14:textId="77777777" w:rsidR="008205A0" w:rsidRDefault="008205A0" w:rsidP="008205A0">
      <w:pPr>
        <w:keepNext/>
        <w:keepLines/>
      </w:pPr>
    </w:p>
    <w:p w14:paraId="2F678D82" w14:textId="77777777" w:rsidR="008205A0" w:rsidRDefault="008205A0" w:rsidP="008205A0">
      <w:pPr>
        <w:keepNext/>
        <w:keepLines/>
      </w:pPr>
    </w:p>
    <w:p w14:paraId="32AC8C7E" w14:textId="77777777" w:rsidR="008205A0" w:rsidRDefault="008205A0" w:rsidP="008205A0">
      <w:pPr>
        <w:keepNext/>
        <w:keepLines/>
      </w:pPr>
    </w:p>
    <w:p w14:paraId="20969691" w14:textId="77777777" w:rsidR="008205A0" w:rsidRDefault="008205A0" w:rsidP="008205A0">
      <w:pPr>
        <w:keepNext/>
        <w:keepLines/>
      </w:pPr>
    </w:p>
    <w:p w14:paraId="4149B5AD" w14:textId="77777777" w:rsidR="008205A0" w:rsidRDefault="008205A0" w:rsidP="00486297">
      <w:pPr>
        <w:pStyle w:val="Number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6EC3E" wp14:editId="0B9FE269">
                <wp:simplePos x="0" y="0"/>
                <wp:positionH relativeFrom="margin">
                  <wp:posOffset>567994</wp:posOffset>
                </wp:positionH>
                <wp:positionV relativeFrom="paragraph">
                  <wp:posOffset>647975</wp:posOffset>
                </wp:positionV>
                <wp:extent cx="6114001" cy="2240777"/>
                <wp:effectExtent l="19050" t="57150" r="115570" b="83820"/>
                <wp:wrapNone/>
                <wp:docPr id="106660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001" cy="2240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BAA147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import java.util.List;</w:t>
                            </w:r>
                          </w:p>
                          <w:p w14:paraId="36E03827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import java.util.stream.Collectors;</w:t>
                            </w:r>
                          </w:p>
                          <w:p w14:paraId="52D713F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0260F33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class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2B91AF"/>
                                <w:sz w:val="22"/>
                                <w:szCs w:val="22"/>
                              </w:rPr>
                              <w:t>CustomerFilter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{</w:t>
                            </w:r>
                          </w:p>
                          <w:p w14:paraId="6F21E5E6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List&lt;Customer&gt; filterByCity(List&lt;Customer&gt; customers,  </w:t>
                            </w:r>
                          </w:p>
                          <w:p w14:paraId="027DA89C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String city)</w:t>
                            </w:r>
                          </w:p>
                          <w:p w14:paraId="29BA2C7C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{</w:t>
                            </w:r>
                          </w:p>
                          <w:p w14:paraId="6649534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return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customers.stream()</w:t>
                            </w:r>
                          </w:p>
                          <w:p w14:paraId="260CF7E1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.filter(customer-&gt; </w:t>
                            </w:r>
                          </w:p>
                          <w:p w14:paraId="5A8E3CD7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customer.getCity().equalsIgnoreCase(city))</w:t>
                            </w:r>
                          </w:p>
                          <w:p w14:paraId="1DC0F69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.collect(Collectors.toList());</w:t>
                            </w:r>
                          </w:p>
                          <w:p w14:paraId="0EC1140B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202A8FE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EC3E" id="Text Box 4" o:spid="_x0000_s1028" type="#_x0000_t202" style="position:absolute;left:0;text-align:left;margin-left:44.7pt;margin-top:51pt;width:481.4pt;height:176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" fillcolor="white [3201]" strokecolor="#f2f2f2 [3052]" strokeweight=".5pt">
                <v:shadow on="t" color="black" opacity="26214f" origin="-.5" offset="3pt,0"/>
                <v:textbox>
                  <w:txbxContent>
                    <w:p w14:paraId="2BAA147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>import java.util.List;</w:t>
                      </w:r>
                    </w:p>
                    <w:p w14:paraId="36E03827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>import java.util.stream.Collectors;</w:t>
                      </w:r>
                    </w:p>
                    <w:p w14:paraId="52D713F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20260F33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class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2B91AF"/>
                          <w:sz w:val="22"/>
                          <w:szCs w:val="22"/>
                        </w:rPr>
                        <w:t>CustomerFilter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{</w:t>
                      </w:r>
                    </w:p>
                    <w:p w14:paraId="6F21E5E6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List&lt;Customer&gt; filterByCity(List&lt;Customer&gt; customers,  </w:t>
                      </w:r>
                    </w:p>
                    <w:p w14:paraId="027DA89C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String city)</w:t>
                      </w:r>
                    </w:p>
                    <w:p w14:paraId="29BA2C7C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{</w:t>
                      </w:r>
                    </w:p>
                    <w:p w14:paraId="6649534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return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customers.stream()</w:t>
                      </w:r>
                    </w:p>
                    <w:p w14:paraId="260CF7E1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.filter(customer-&gt; </w:t>
                      </w:r>
                    </w:p>
                    <w:p w14:paraId="5A8E3CD7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            customer.getCity().equalsIgnoreCase(city))</w:t>
                      </w:r>
                    </w:p>
                    <w:p w14:paraId="1DC0F69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.collect(Collectors.toList());</w:t>
                      </w:r>
                    </w:p>
                    <w:p w14:paraId="0EC1140B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202A8FE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To filter customers, you will create a class that has the code to filter a List of customers. Create a class in your project as: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3CB76D4" w14:textId="77777777" w:rsidR="008205A0" w:rsidRDefault="008205A0" w:rsidP="008205A0"/>
    <w:p w14:paraId="166DD142" w14:textId="77777777" w:rsidR="00486297" w:rsidRDefault="00486297" w:rsidP="008205A0"/>
    <w:p w14:paraId="38E2EA40" w14:textId="5BEC2114" w:rsidR="00486297" w:rsidRPr="00486297" w:rsidRDefault="00486297" w:rsidP="005D39D5">
      <w:pPr>
        <w:pStyle w:val="Numberlist"/>
        <w:autoSpaceDE w:val="0"/>
        <w:autoSpaceDN w:val="0"/>
        <w:adjustRightInd w:val="0"/>
        <w:spacing w:line="240" w:lineRule="auto"/>
        <w:ind w:left="720" w:firstLine="0"/>
        <w:rPr>
          <w:rStyle w:val="Heading3Char"/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FF576D" wp14:editId="6F693274">
                <wp:simplePos x="0" y="0"/>
                <wp:positionH relativeFrom="column">
                  <wp:posOffset>600075</wp:posOffset>
                </wp:positionH>
                <wp:positionV relativeFrom="page">
                  <wp:posOffset>7900035</wp:posOffset>
                </wp:positionV>
                <wp:extent cx="5097780" cy="2118360"/>
                <wp:effectExtent l="19050" t="57150" r="121920" b="72390"/>
                <wp:wrapNone/>
                <wp:docPr id="10930299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780" cy="211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00AA7AA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import java.io.File;</w:t>
                            </w:r>
                          </w:p>
                          <w:p w14:paraId="63CF2243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import java.io.IOException;</w:t>
                            </w:r>
                          </w:p>
                          <w:p w14:paraId="1C6247C6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import java.util.List;</w:t>
                            </w:r>
                          </w:p>
                          <w:p w14:paraId="01682BD5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14664700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public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class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2B91AF"/>
                                <w:sz w:val="19"/>
                                <w:szCs w:val="19"/>
                              </w:rPr>
                              <w:t>JSONReader</w:t>
                            </w:r>
                          </w:p>
                          <w:p w14:paraId="32BE7C74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{</w:t>
                            </w:r>
                          </w:p>
                          <w:p w14:paraId="50B94EFC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public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static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List&lt;Customer&gt; readCustomers(String filePath)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br/>
                              <w:t xml:space="preserve">                                            throws IOException</w:t>
                            </w:r>
                          </w:p>
                          <w:p w14:paraId="7017FDC3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{</w:t>
                            </w:r>
                          </w:p>
                          <w:p w14:paraId="636F0CB0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    ObjectMapper mapper =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new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ObjectMapper();</w:t>
                            </w:r>
                          </w:p>
                          <w:p w14:paraId="364696AD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ab/>
                              <w:t xml:space="preserve">       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mapper.readValue(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new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File(filePath),        </w:t>
                            </w:r>
                          </w:p>
                          <w:p w14:paraId="4D0F436A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                           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new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TypeReference&lt;List&lt;Customer&gt;&gt;() {</w:t>
                            </w:r>
                          </w:p>
                          <w:p w14:paraId="5D9A07CE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ab/>
                              <w:t xml:space="preserve">    });</w:t>
                            </w:r>
                          </w:p>
                          <w:p w14:paraId="792A62EB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576D" id="Text Box 5" o:spid="_x0000_s1029" type="#_x0000_t202" style="position:absolute;left:0;text-align:left;margin-left:47.25pt;margin-top:622.05pt;width:401.4pt;height:166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" fillcolor="white [3201]" strokecolor="#f2f2f2 [3052]" strokeweight=".5pt">
                <v:shadow on="t" color="black" opacity="26214f" origin="-.5" offset="3pt,0"/>
                <v:textbox>
                  <w:txbxContent>
                    <w:p w14:paraId="700AA7AA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import java.io.File;</w:t>
                      </w:r>
                    </w:p>
                    <w:p w14:paraId="63CF2243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import java.io.IOException;</w:t>
                      </w:r>
                    </w:p>
                    <w:p w14:paraId="1C6247C6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import java.util.List;</w:t>
                      </w:r>
                    </w:p>
                    <w:p w14:paraId="01682BD5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</w:p>
                    <w:p w14:paraId="14664700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public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class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2B91AF"/>
                          <w:sz w:val="19"/>
                          <w:szCs w:val="19"/>
                        </w:rPr>
                        <w:t>JSONReader</w:t>
                      </w:r>
                    </w:p>
                    <w:p w14:paraId="32BE7C74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{</w:t>
                      </w:r>
                    </w:p>
                    <w:p w14:paraId="50B94EFC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public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static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List&lt;Customer&gt; readCustomers(String filePath)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br/>
                        <w:t xml:space="preserve">                                            throws IOException</w:t>
                      </w:r>
                    </w:p>
                    <w:p w14:paraId="7017FDC3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{</w:t>
                      </w:r>
                    </w:p>
                    <w:p w14:paraId="636F0CB0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    ObjectMapper mapper =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new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ObjectMapper();</w:t>
                      </w:r>
                    </w:p>
                    <w:p w14:paraId="364696AD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ab/>
                        <w:t xml:space="preserve">       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return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mapper.readValue(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new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File(filePath),        </w:t>
                      </w:r>
                    </w:p>
                    <w:p w14:paraId="4D0F436A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                           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new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TypeReference&lt;List&lt;Customer&gt;&gt;() {</w:t>
                      </w:r>
                    </w:p>
                    <w:p w14:paraId="5D9A07CE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ab/>
                        <w:t xml:space="preserve">    });</w:t>
                      </w:r>
                    </w:p>
                    <w:p w14:paraId="792A62EB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205A0">
        <w:t>Create another class file to read JSON data and return it as a List&lt;Customer&gt;</w:t>
      </w:r>
      <w:r w:rsidR="00BB2E0A">
        <w:t>.</w:t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</w:p>
    <w:p w14:paraId="621D35F3" w14:textId="77777777" w:rsidR="00486297" w:rsidRPr="00486297" w:rsidRDefault="00486297" w:rsidP="00486297">
      <w:pPr>
        <w:rPr>
          <w:rStyle w:val="Heading3Char"/>
          <w:rFonts w:ascii="Consolas" w:hAnsi="Consolas" w:cs="Consolas"/>
          <w:color w:val="000000"/>
          <w:sz w:val="19"/>
          <w:szCs w:val="19"/>
          <w:lang w:val="en-GB"/>
        </w:rPr>
      </w:pPr>
    </w:p>
    <w:p w14:paraId="602D04FE" w14:textId="6445BAD4" w:rsidR="008205A0" w:rsidRPr="00486297" w:rsidRDefault="008205A0" w:rsidP="00BB2E0A">
      <w:pPr>
        <w:rPr>
          <w:rFonts w:ascii="Consolas" w:hAnsi="Consolas" w:cs="Consolas"/>
          <w:color w:val="000000"/>
          <w:sz w:val="19"/>
          <w:szCs w:val="19"/>
        </w:rPr>
      </w:pPr>
      <w:r w:rsidRPr="00486297">
        <w:rPr>
          <w:rStyle w:val="Heading3Char"/>
        </w:rPr>
        <w:lastRenderedPageBreak/>
        <w:t>Let’s put it all together!</w:t>
      </w:r>
      <w:r w:rsidRPr="00486297">
        <w:br/>
        <w:t>Back in the Program main() method type:</w:t>
      </w:r>
      <w:r>
        <w:br/>
      </w:r>
      <w:r>
        <w:br/>
      </w:r>
      <w:r w:rsidRPr="00486297">
        <w:rPr>
          <w:rFonts w:ascii="Consolas" w:hAnsi="Consolas" w:cs="Consolas"/>
          <w:color w:val="0000FF"/>
          <w:sz w:val="19"/>
          <w:szCs w:val="19"/>
        </w:rPr>
        <w:t>public</w:t>
      </w:r>
      <w:r w:rsidRPr="0048629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6297">
        <w:rPr>
          <w:rFonts w:ascii="Consolas" w:hAnsi="Consolas" w:cs="Consolas"/>
          <w:color w:val="0000FF"/>
          <w:sz w:val="19"/>
          <w:szCs w:val="19"/>
        </w:rPr>
        <w:t>static</w:t>
      </w:r>
      <w:r w:rsidRPr="0048629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6297">
        <w:rPr>
          <w:rFonts w:ascii="Consolas" w:hAnsi="Consolas" w:cs="Consolas"/>
          <w:color w:val="0000FF"/>
          <w:sz w:val="19"/>
          <w:szCs w:val="19"/>
        </w:rPr>
        <w:t>void</w:t>
      </w:r>
      <w:r w:rsidRPr="00486297">
        <w:rPr>
          <w:rFonts w:ascii="Consolas" w:hAnsi="Consolas" w:cs="Consolas"/>
          <w:color w:val="000000"/>
          <w:sz w:val="19"/>
          <w:szCs w:val="19"/>
        </w:rPr>
        <w:t xml:space="preserve"> main(String[] args)</w:t>
      </w:r>
    </w:p>
    <w:p w14:paraId="3A2565AE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{</w:t>
      </w:r>
    </w:p>
    <w:p w14:paraId="47BAA325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String jsonFile =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"C:\\labs\\customers.json"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;</w:t>
      </w:r>
    </w:p>
    <w:p w14:paraId="5E11A199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65715EA5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try</w:t>
      </w:r>
    </w:p>
    <w:p w14:paraId="4948C7A4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{</w:t>
      </w:r>
    </w:p>
    <w:p w14:paraId="081FC768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</w:t>
      </w:r>
      <w:r w:rsidRPr="00911920">
        <w:rPr>
          <w:rFonts w:ascii="Consolas" w:hAnsi="Consolas" w:cs="Consolas"/>
          <w:b/>
          <w:bCs/>
          <w:color w:val="008000"/>
          <w:sz w:val="19"/>
          <w:szCs w:val="19"/>
        </w:rPr>
        <w:t>// Read the JSON file</w:t>
      </w:r>
    </w:p>
    <w:p w14:paraId="463198AD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List&lt;Customer&gt; customers = JSONReader.readCustomers(jsonFile);</w:t>
      </w:r>
    </w:p>
    <w:p w14:paraId="77BB1204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5EAF163E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</w:t>
      </w:r>
      <w:r w:rsidRPr="00911920">
        <w:rPr>
          <w:rFonts w:ascii="Consolas" w:hAnsi="Consolas" w:cs="Consolas"/>
          <w:b/>
          <w:bCs/>
          <w:color w:val="008000"/>
          <w:sz w:val="19"/>
          <w:szCs w:val="19"/>
        </w:rPr>
        <w:t>// Filter customers by city</w:t>
      </w:r>
    </w:p>
    <w:p w14:paraId="7DF52CD9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String targetCity =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"London"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;</w:t>
      </w:r>
    </w:p>
    <w:p w14:paraId="41C6895A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ind w:left="1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List&lt;Customer&gt; filteredCustomers = 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br/>
        <w:t xml:space="preserve">                                   CustomerFilter.filterByCity(customers, targetCity);</w:t>
      </w:r>
    </w:p>
    <w:p w14:paraId="789019BC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4B382B8B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</w:t>
      </w:r>
      <w:r w:rsidRPr="00911920">
        <w:rPr>
          <w:rFonts w:ascii="Consolas" w:hAnsi="Consolas" w:cs="Consolas"/>
          <w:b/>
          <w:bCs/>
          <w:color w:val="008000"/>
          <w:sz w:val="19"/>
          <w:szCs w:val="19"/>
        </w:rPr>
        <w:t>// Display the filtered customers</w:t>
      </w:r>
    </w:p>
    <w:p w14:paraId="44EB6337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System.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out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.println(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"Customers in 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+ targetCity +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":"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);</w:t>
      </w:r>
    </w:p>
    <w:p w14:paraId="154A0827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filteredCustomers.forEach(customer-&gt;</w:t>
      </w:r>
    </w:p>
    <w:p w14:paraId="54278B78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    System.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out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.println(customer.getName() +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 (ID: 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+ customer.getId() +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")"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)</w:t>
      </w:r>
    </w:p>
    <w:p w14:paraId="0C1E697E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);</w:t>
      </w:r>
    </w:p>
    <w:p w14:paraId="05C1B3A9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}</w:t>
      </w:r>
    </w:p>
    <w:p w14:paraId="7316064D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catch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(IOException e)</w:t>
      </w:r>
    </w:p>
    <w:p w14:paraId="2EFCA2BF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{</w:t>
      </w:r>
    </w:p>
    <w:p w14:paraId="2CFC4D15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System.err.println(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"Error reading the JSON file: 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+ e.getMessage());</w:t>
      </w:r>
    </w:p>
    <w:p w14:paraId="6625F458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}</w:t>
      </w:r>
    </w:p>
    <w:p w14:paraId="591BCC61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}</w:t>
      </w:r>
    </w:p>
    <w:p w14:paraId="1A7C7B1C" w14:textId="77777777" w:rsidR="008205A0" w:rsidRDefault="008205A0" w:rsidP="008205A0"/>
    <w:p w14:paraId="348B9ACB" w14:textId="25BBD35D" w:rsidR="008205A0" w:rsidRDefault="008205A0" w:rsidP="00486297">
      <w:r>
        <w:t xml:space="preserve">Time to experiment. Please go ahead and modify the code for other JSON files. You may get many JSON samples from the web such as </w:t>
      </w:r>
      <w:hyperlink r:id="rId16" w:history="1">
        <w:r w:rsidRPr="00E936C1">
          <w:rPr>
            <w:rStyle w:val="Hyperlink"/>
          </w:rPr>
          <w:t>https://jsoning.com/examples/</w:t>
        </w:r>
      </w:hyperlink>
      <w:r w:rsidR="00BB2E0A">
        <w:t>.</w:t>
      </w:r>
    </w:p>
    <w:p w14:paraId="6ABE2B5F" w14:textId="77777777" w:rsidR="008205A0" w:rsidRDefault="008205A0" w:rsidP="00486297"/>
    <w:p w14:paraId="444C8378" w14:textId="77777777" w:rsidR="008205A0" w:rsidRPr="003734EB" w:rsidRDefault="008205A0" w:rsidP="003B02CE">
      <w:r w:rsidRPr="003734EB">
        <w:t>** End **</w:t>
      </w:r>
    </w:p>
    <w:p w14:paraId="0E4F57EF" w14:textId="1B7CD3B6" w:rsidR="008205A0" w:rsidRDefault="008205A0">
      <w:pPr>
        <w:spacing w:before="0" w:after="160" w:line="259" w:lineRule="auto"/>
      </w:pPr>
      <w:r>
        <w:br w:type="page"/>
      </w: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8"/>
      <w:headerReference w:type="first" r:id="rId19"/>
      <w:footerReference w:type="first" r:id="rId20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DA44" w14:textId="77777777" w:rsidR="00B06C51" w:rsidRDefault="00B06C51" w:rsidP="007F513E">
      <w:r>
        <w:separator/>
      </w:r>
    </w:p>
    <w:p w14:paraId="1B0C301B" w14:textId="77777777" w:rsidR="00B06C51" w:rsidRDefault="00B06C51"/>
    <w:p w14:paraId="3D9E47A3" w14:textId="77777777" w:rsidR="00B06C51" w:rsidRDefault="00B06C51"/>
  </w:endnote>
  <w:endnote w:type="continuationSeparator" w:id="0">
    <w:p w14:paraId="33CC00A8" w14:textId="77777777" w:rsidR="00B06C51" w:rsidRDefault="00B06C51" w:rsidP="007F513E">
      <w:r>
        <w:continuationSeparator/>
      </w:r>
    </w:p>
    <w:p w14:paraId="34420213" w14:textId="77777777" w:rsidR="00B06C51" w:rsidRDefault="00B06C51"/>
    <w:p w14:paraId="635672F5" w14:textId="77777777" w:rsidR="00B06C51" w:rsidRDefault="00B06C51"/>
  </w:endnote>
  <w:endnote w:type="continuationNotice" w:id="1">
    <w:p w14:paraId="3B8E88FB" w14:textId="77777777" w:rsidR="00B06C51" w:rsidRDefault="00B06C5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9FDF3226-DFD1-471D-9018-A589680CBCDA}"/>
    <w:embedBold r:id="rId2" w:fontKey="{9A020AD4-59FA-45A8-9B8A-5273A4BF2980}"/>
    <w:embedItalic r:id="rId3" w:fontKey="{80619F6D-86E6-444E-ACBA-3A557D4FFED4}"/>
    <w:embedBoldItalic r:id="rId4" w:fontKey="{21E4EEF9-5B9C-42B1-84AE-7C75A6DDC5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2FA2AD41-414C-457E-A80B-9B1183751074}"/>
    <w:embedBold r:id="rId6" w:fontKey="{B933C8F6-93D2-48FA-964F-3AB4B5342F70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CE942F56-D978-4338-A7B5-37DD8C59FC6F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BA6A872F-5B39-42E6-AB48-FC7D9B2FCD51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9" w:fontKey="{51A91E3E-F602-4438-B057-132DFCF763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0" w:fontKey="{BB6FD624-AEBD-45E6-8A07-51589D80B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AA250039-1318-4859-ADB8-CC7CDEEABB7F}"/>
    <w:embedBold r:id="rId12" w:fontKey="{95079087-FA77-43E7-9D23-2DF4B18039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4CB4" w14:textId="77777777" w:rsidR="00B06C51" w:rsidRDefault="00B06C51" w:rsidP="007F513E">
      <w:r>
        <w:separator/>
      </w:r>
    </w:p>
    <w:p w14:paraId="33116018" w14:textId="77777777" w:rsidR="00B06C51" w:rsidRDefault="00B06C51"/>
    <w:p w14:paraId="3CA0563B" w14:textId="77777777" w:rsidR="00B06C51" w:rsidRDefault="00B06C51"/>
  </w:footnote>
  <w:footnote w:type="continuationSeparator" w:id="0">
    <w:p w14:paraId="4BD436CB" w14:textId="77777777" w:rsidR="00B06C51" w:rsidRDefault="00B06C51" w:rsidP="007F513E">
      <w:r>
        <w:continuationSeparator/>
      </w:r>
    </w:p>
    <w:p w14:paraId="2746EA7B" w14:textId="77777777" w:rsidR="00B06C51" w:rsidRDefault="00B06C51"/>
    <w:p w14:paraId="669E3744" w14:textId="77777777" w:rsidR="00B06C51" w:rsidRDefault="00B06C51"/>
  </w:footnote>
  <w:footnote w:type="continuationNotice" w:id="1">
    <w:p w14:paraId="486BB02F" w14:textId="77777777" w:rsidR="00B06C51" w:rsidRDefault="00B06C5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26B325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8205A0"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26B325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8205A0">
                      <w:t>4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6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5"/>
  </w:num>
  <w:num w:numId="2" w16cid:durableId="37897106">
    <w:abstractNumId w:val="1"/>
  </w:num>
  <w:num w:numId="3" w16cid:durableId="1509756976">
    <w:abstractNumId w:val="9"/>
  </w:num>
  <w:num w:numId="4" w16cid:durableId="1589922319">
    <w:abstractNumId w:val="6"/>
  </w:num>
  <w:num w:numId="5" w16cid:durableId="1693529811">
    <w:abstractNumId w:val="11"/>
  </w:num>
  <w:num w:numId="6" w16cid:durableId="1663772690">
    <w:abstractNumId w:val="4"/>
  </w:num>
  <w:num w:numId="7" w16cid:durableId="112597264">
    <w:abstractNumId w:val="3"/>
  </w:num>
  <w:num w:numId="8" w16cid:durableId="714547675">
    <w:abstractNumId w:val="2"/>
  </w:num>
  <w:num w:numId="9" w16cid:durableId="1528326635">
    <w:abstractNumId w:val="7"/>
  </w:num>
  <w:num w:numId="10" w16cid:durableId="996686339">
    <w:abstractNumId w:val="10"/>
  </w:num>
  <w:num w:numId="11" w16cid:durableId="17598668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9"/>
    <w:lvlOverride w:ilvl="0">
      <w:startOverride w:val="1"/>
    </w:lvlOverride>
  </w:num>
  <w:num w:numId="13" w16cid:durableId="1388651693">
    <w:abstractNumId w:val="9"/>
    <w:lvlOverride w:ilvl="0">
      <w:startOverride w:val="1"/>
    </w:lvlOverride>
  </w:num>
  <w:num w:numId="14" w16cid:durableId="1290550148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02CE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6F8A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9745E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06C5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2E0A"/>
    <w:rsid w:val="00BB7B1E"/>
    <w:rsid w:val="00BC0C8C"/>
    <w:rsid w:val="00BC13CF"/>
    <w:rsid w:val="00BC2723"/>
    <w:rsid w:val="00BC51AA"/>
    <w:rsid w:val="00BD463A"/>
    <w:rsid w:val="00BD4FA5"/>
    <w:rsid w:val="00BE0167"/>
    <w:rsid w:val="00BE1F94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42DE"/>
    <w:rsid w:val="00C57911"/>
    <w:rsid w:val="00C60BAC"/>
    <w:rsid w:val="00C62026"/>
    <w:rsid w:val="00C75240"/>
    <w:rsid w:val="00C7530C"/>
    <w:rsid w:val="00C801CA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3493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E6E6A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jsoning.com/examples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10d0a2-0afb-4761-895d-6585c20c04d7">
      <Terms xmlns="http://schemas.microsoft.com/office/infopath/2007/PartnerControls"/>
    </lcf76f155ced4ddcb4097134ff3c332f>
    <TaxCatchAll xmlns="9d579490-102d-4bf3-8643-974e6768352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0225895DF244E9A8FFDE67EF550DA" ma:contentTypeVersion="18" ma:contentTypeDescription="Create a new document." ma:contentTypeScope="" ma:versionID="43e98a9574a76bd723e3adeb940305d9">
  <xsd:schema xmlns:xsd="http://www.w3.org/2001/XMLSchema" xmlns:xs="http://www.w3.org/2001/XMLSchema" xmlns:p="http://schemas.microsoft.com/office/2006/metadata/properties" xmlns:ns2="b010d0a2-0afb-4761-895d-6585c20c04d7" xmlns:ns3="9d579490-102d-4bf3-8643-974e67683526" targetNamespace="http://schemas.microsoft.com/office/2006/metadata/properties" ma:root="true" ma:fieldsID="0e84d5655980fb8fa45298cc65789be3" ns2:_="" ns3:_="">
    <xsd:import namespace="b010d0a2-0afb-4761-895d-6585c20c04d7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0d0a2-0afb-4761-895d-6585c20c04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e1d3cdd-0ef3-4b3c-82fb-0fe997b7d763}" ma:internalName="TaxCatchAll" ma:showField="CatchAllData" ma:web="9d579490-102d-4bf3-8643-974e67683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e3bcef54-3dd5-4c54-ac74-22a6c715abc5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58E0F9-9B95-4EDA-BA9C-1A3AFEF7E2CB}"/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37</TotalTime>
  <Pages>5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2179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Feist, Ella</cp:lastModifiedBy>
  <cp:revision>39</cp:revision>
  <cp:lastPrinted>2024-06-05T09:35:00Z</cp:lastPrinted>
  <dcterms:created xsi:type="dcterms:W3CDTF">2025-04-14T15:11:00Z</dcterms:created>
  <dcterms:modified xsi:type="dcterms:W3CDTF">2025-04-17T08:08:00Z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0x0101005AE0225895DF244E9A8FFDE67EF550DA</vt:lpwstr>
  </property>
</Properties>
</file>
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7E7A1D4B" w:rsidR="005F0B6B" w:rsidRPr="008B74A7" w:rsidRDefault="00EA0AEA" w:rsidP="00306CC8">
      <w:pPr>
        <w:pStyle w:val="Title"/>
        <w:ind w:left="2410"/>
      </w:pPr>
      <w:r w:rsidRPr="008B74A7">
        <w:t xml:space="preserve">Lab </w:t>
      </w:r>
    </w:p>
    <w:p w14:paraId="692C3837" w14:textId="77777777" w:rsidR="00306CC8" w:rsidRPr="008B74A7" w:rsidRDefault="00306CC8" w:rsidP="00306CC8">
      <w:pPr>
        <w:ind w:left="2410"/>
      </w:pPr>
    </w:p>
    <w:p w14:paraId="60757D01" w14:textId="1D482389" w:rsidR="00306CC8" w:rsidRPr="008B74A7" w:rsidRDefault="00A329F9" w:rsidP="00306CC8">
      <w:pPr>
        <w:pStyle w:val="Subtitle"/>
        <w:ind w:left="2410"/>
      </w:pPr>
      <w:r w:rsidRPr="008B74A7">
        <w:t xml:space="preserve">OOP </w:t>
      </w:r>
      <w:r w:rsidR="00054CE2" w:rsidRPr="008B74A7">
        <w:t>c</w:t>
      </w:r>
      <w:r w:rsidRPr="008B74A7">
        <w:t>hallenge</w:t>
      </w:r>
    </w:p>
    <w:p w14:paraId="16498634" w14:textId="77777777" w:rsidR="002A3720" w:rsidRPr="008B74A7" w:rsidRDefault="00B14693" w:rsidP="00A31043">
      <w:pPr>
        <w:pStyle w:val="Subtitle"/>
        <w:ind w:left="2268"/>
        <w:sectPr w:rsidR="002A3720" w:rsidRPr="008B74A7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 w:rsidRPr="008B74A7"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 w:rsidRPr="008B74A7"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BB0959" w14:textId="075BB3E9" w:rsidR="00416B2E" w:rsidRPr="008B74A7" w:rsidRDefault="00416B2E" w:rsidP="00416B2E">
      <w:pPr>
        <w:pStyle w:val="Heading1"/>
      </w:pPr>
      <w:r w:rsidRPr="008B74A7">
        <w:lastRenderedPageBreak/>
        <w:t xml:space="preserve">Lab: Build a </w:t>
      </w:r>
      <w:r w:rsidR="00054CE2" w:rsidRPr="008B74A7">
        <w:t xml:space="preserve">shopping basket application using </w:t>
      </w:r>
      <w:r w:rsidRPr="008B74A7">
        <w:t xml:space="preserve">OOP in Java </w:t>
      </w:r>
    </w:p>
    <w:p w14:paraId="11FB9ED4" w14:textId="77777777" w:rsidR="00054CE2" w:rsidRPr="008B74A7" w:rsidRDefault="00054CE2" w:rsidP="00054CE2"/>
    <w:p w14:paraId="4E4E0181" w14:textId="4DD9F618" w:rsidR="00416B2E" w:rsidRPr="008B74A7" w:rsidRDefault="00416B2E" w:rsidP="00054CE2">
      <w:pPr>
        <w:pStyle w:val="Heading2"/>
        <w:rPr>
          <w:lang w:val="en-GB"/>
        </w:rPr>
      </w:pPr>
      <w:r w:rsidRPr="008B74A7">
        <w:rPr>
          <w:lang w:val="en-GB"/>
        </w:rPr>
        <w:t>Objective</w:t>
      </w:r>
    </w:p>
    <w:p w14:paraId="0E3AE378" w14:textId="2B96FC03" w:rsidR="00416B2E" w:rsidRPr="008B74A7" w:rsidRDefault="00416B2E" w:rsidP="00416B2E">
      <w:r w:rsidRPr="008B74A7">
        <w:t>By completing this lab, you will:</w:t>
      </w:r>
    </w:p>
    <w:p w14:paraId="043539A1" w14:textId="27C04935" w:rsidR="00416B2E" w:rsidRPr="008B74A7" w:rsidRDefault="00054CE2" w:rsidP="00416B2E">
      <w:pPr>
        <w:pStyle w:val="Bulletlist1"/>
      </w:pPr>
      <w:r w:rsidRPr="008B74A7">
        <w:t>a</w:t>
      </w:r>
      <w:r w:rsidR="00416B2E" w:rsidRPr="008B74A7">
        <w:t>pply OOP concepts like encapsulation, inheritance, and polymorphism.</w:t>
      </w:r>
    </w:p>
    <w:p w14:paraId="08F09076" w14:textId="2890720F" w:rsidR="00416B2E" w:rsidRPr="008B74A7" w:rsidRDefault="00054CE2" w:rsidP="00416B2E">
      <w:pPr>
        <w:pStyle w:val="Bulletlist1"/>
      </w:pPr>
      <w:r w:rsidRPr="008B74A7">
        <w:t>d</w:t>
      </w:r>
      <w:r w:rsidR="00416B2E" w:rsidRPr="008B74A7">
        <w:t>esign and implement a shopping basket with functionality to manage items.</w:t>
      </w:r>
    </w:p>
    <w:p w14:paraId="0FE2B079" w14:textId="36D536F7" w:rsidR="00416B2E" w:rsidRPr="008B74A7" w:rsidRDefault="00054CE2" w:rsidP="00416B2E">
      <w:pPr>
        <w:pStyle w:val="Bulletlist1"/>
      </w:pPr>
      <w:r w:rsidRPr="008B74A7">
        <w:t>u</w:t>
      </w:r>
      <w:r w:rsidR="00416B2E" w:rsidRPr="008B74A7">
        <w:t>se appropriate data structures to manage a basket and product catalogue.</w:t>
      </w:r>
    </w:p>
    <w:p w14:paraId="0698CEE1" w14:textId="200EE759" w:rsidR="00416B2E" w:rsidRPr="008B74A7" w:rsidRDefault="00054CE2" w:rsidP="00416B2E">
      <w:pPr>
        <w:pStyle w:val="Bulletlist1"/>
      </w:pPr>
      <w:r w:rsidRPr="008B74A7">
        <w:t>s</w:t>
      </w:r>
      <w:r w:rsidR="00416B2E" w:rsidRPr="008B74A7">
        <w:t>imulate basic service interactions like saving, payment, and notifications.</w:t>
      </w:r>
      <w:r w:rsidR="00416B2E" w:rsidRPr="008B74A7">
        <w:br/>
      </w:r>
    </w:p>
    <w:p w14:paraId="2F4534B4" w14:textId="57A28A72" w:rsidR="00416B2E" w:rsidRPr="008B74A7" w:rsidRDefault="00416B2E" w:rsidP="00416B2E">
      <w:pPr>
        <w:pStyle w:val="Heading2"/>
        <w:rPr>
          <w:lang w:val="en-GB"/>
        </w:rPr>
      </w:pPr>
      <w:r w:rsidRPr="008B74A7">
        <w:rPr>
          <w:lang w:val="en-GB"/>
        </w:rPr>
        <w:t xml:space="preserve">Task </w:t>
      </w:r>
      <w:r w:rsidR="00054CE2" w:rsidRPr="008B74A7">
        <w:rPr>
          <w:lang w:val="en-GB"/>
        </w:rPr>
        <w:t>o</w:t>
      </w:r>
      <w:r w:rsidRPr="008B74A7">
        <w:rPr>
          <w:lang w:val="en-GB"/>
        </w:rPr>
        <w:t>verview</w:t>
      </w:r>
    </w:p>
    <w:p w14:paraId="6DFECECD" w14:textId="77777777" w:rsidR="004D4BCC" w:rsidRPr="008B74A7" w:rsidRDefault="00416B2E" w:rsidP="004D4BCC">
      <w:r w:rsidRPr="008B74A7">
        <w:t>You will design and implement a shopping basket system with the following features:</w:t>
      </w:r>
    </w:p>
    <w:p w14:paraId="0B0727D1" w14:textId="11A61E98" w:rsidR="00416B2E" w:rsidRPr="008B74A7" w:rsidRDefault="00416B2E" w:rsidP="004D4BCC">
      <w:pPr>
        <w:pStyle w:val="Numberlist"/>
      </w:pPr>
      <w:r w:rsidRPr="008B74A7">
        <w:t>Provide functionality for users to view and order products</w:t>
      </w:r>
    </w:p>
    <w:p w14:paraId="2C8F2EFB" w14:textId="2CF06544" w:rsidR="00416B2E" w:rsidRPr="008B74A7" w:rsidRDefault="00416B2E" w:rsidP="004D4BCC">
      <w:pPr>
        <w:pStyle w:val="Numberlist"/>
      </w:pPr>
      <w:r w:rsidRPr="008B74A7">
        <w:t>Add, remove, and delete items in the basket</w:t>
      </w:r>
    </w:p>
    <w:p w14:paraId="0C0A138D" w14:textId="1D69B673" w:rsidR="00416B2E" w:rsidRPr="008B74A7" w:rsidRDefault="00416B2E" w:rsidP="004D4BCC">
      <w:pPr>
        <w:pStyle w:val="Numberlist"/>
      </w:pPr>
      <w:r w:rsidRPr="008B74A7">
        <w:t>Increase the quantity if the same product is added</w:t>
      </w:r>
    </w:p>
    <w:p w14:paraId="799CBCD2" w14:textId="7B891DF5" w:rsidR="00416B2E" w:rsidRPr="008B74A7" w:rsidRDefault="00416B2E" w:rsidP="004D4BCC">
      <w:pPr>
        <w:pStyle w:val="Numberlist"/>
      </w:pPr>
      <w:r w:rsidRPr="008B74A7">
        <w:t>Save the basket for later use (simulate persistence)</w:t>
      </w:r>
    </w:p>
    <w:p w14:paraId="0D04B1C3" w14:textId="564F4B72" w:rsidR="00416B2E" w:rsidRPr="008B74A7" w:rsidRDefault="00416B2E" w:rsidP="004D4BCC">
      <w:pPr>
        <w:pStyle w:val="Numberlist"/>
      </w:pPr>
      <w:r w:rsidRPr="008B74A7">
        <w:t>Simulate a payment process that starts payment and notification services</w:t>
      </w:r>
    </w:p>
    <w:p w14:paraId="082447DB" w14:textId="3B0E2F9A" w:rsidR="00416B2E" w:rsidRPr="008B74A7" w:rsidRDefault="00416B2E" w:rsidP="004D4BCC">
      <w:pPr>
        <w:pStyle w:val="Numberlist"/>
      </w:pPr>
      <w:r w:rsidRPr="008B74A7">
        <w:t>Restrict the reserved price of products to 1 day (optional)</w:t>
      </w:r>
    </w:p>
    <w:p w14:paraId="62619942" w14:textId="77777777" w:rsidR="00416B2E" w:rsidRPr="008B74A7" w:rsidRDefault="00416B2E" w:rsidP="00054CE2">
      <w:pPr>
        <w:autoSpaceDE w:val="0"/>
        <w:autoSpaceDN w:val="0"/>
        <w:adjustRightInd w:val="0"/>
        <w:spacing w:before="0" w:line="240" w:lineRule="auto"/>
        <w:rPr>
          <w:rFonts w:ascii="Montserrat" w:eastAsiaTheme="majorEastAsia" w:hAnsi="Montserrat" w:cstheme="majorBidi"/>
          <w:bCs/>
          <w:color w:val="004050"/>
          <w:szCs w:val="26"/>
        </w:rPr>
      </w:pPr>
    </w:p>
    <w:p w14:paraId="55416998" w14:textId="2BE50601" w:rsidR="00416B2E" w:rsidRPr="008B74A7" w:rsidRDefault="00416B2E" w:rsidP="00F37B45">
      <w:pPr>
        <w:pStyle w:val="Heading2"/>
        <w:rPr>
          <w:lang w:val="en-GB"/>
        </w:rPr>
      </w:pPr>
      <w:r w:rsidRPr="008B74A7">
        <w:rPr>
          <w:lang w:val="en-GB"/>
        </w:rPr>
        <w:t>Step-by-</w:t>
      </w:r>
      <w:r w:rsidR="00054CE2" w:rsidRPr="008B74A7">
        <w:rPr>
          <w:lang w:val="en-GB"/>
        </w:rPr>
        <w:t>s</w:t>
      </w:r>
      <w:r w:rsidRPr="008B74A7">
        <w:rPr>
          <w:lang w:val="en-GB"/>
        </w:rPr>
        <w:t xml:space="preserve">tep </w:t>
      </w:r>
      <w:r w:rsidR="00054CE2" w:rsidRPr="008B74A7">
        <w:rPr>
          <w:lang w:val="en-GB"/>
        </w:rPr>
        <w:t>i</w:t>
      </w:r>
      <w:r w:rsidRPr="008B74A7">
        <w:rPr>
          <w:lang w:val="en-GB"/>
        </w:rPr>
        <w:t>nstructions</w:t>
      </w:r>
    </w:p>
    <w:p w14:paraId="497CC648" w14:textId="61BD01B1" w:rsidR="00416B2E" w:rsidRPr="008B74A7" w:rsidRDefault="00416B2E" w:rsidP="00F37B45">
      <w:pPr>
        <w:pStyle w:val="Heading3"/>
        <w:rPr>
          <w:lang w:val="en-GB"/>
        </w:rPr>
      </w:pPr>
      <w:r w:rsidRPr="008B74A7">
        <w:rPr>
          <w:lang w:val="en-GB"/>
        </w:rPr>
        <w:t xml:space="preserve">Part 1: Class </w:t>
      </w:r>
      <w:r w:rsidR="00054CE2" w:rsidRPr="008B74A7">
        <w:rPr>
          <w:lang w:val="en-GB"/>
        </w:rPr>
        <w:t>d</w:t>
      </w:r>
      <w:r w:rsidRPr="008B74A7">
        <w:rPr>
          <w:lang w:val="en-GB"/>
        </w:rPr>
        <w:t>esign</w:t>
      </w:r>
    </w:p>
    <w:p w14:paraId="52CF9EBB" w14:textId="77777777" w:rsidR="00416B2E" w:rsidRPr="008B74A7" w:rsidRDefault="00416B2E" w:rsidP="00F37B45">
      <w:pPr>
        <w:pStyle w:val="Numberlist"/>
        <w:numPr>
          <w:ilvl w:val="0"/>
          <w:numId w:val="42"/>
        </w:numPr>
      </w:pPr>
      <w:r w:rsidRPr="008B74A7">
        <w:t>Create the Product class:</w:t>
      </w:r>
    </w:p>
    <w:p w14:paraId="02095F54" w14:textId="517284FA" w:rsidR="00416B2E" w:rsidRPr="008B74A7" w:rsidRDefault="00416B2E" w:rsidP="00D4002E">
      <w:pPr>
        <w:pStyle w:val="Bulletlist1"/>
        <w:ind w:left="993"/>
      </w:pPr>
      <w:r w:rsidRPr="008B74A7">
        <w:rPr>
          <w:b/>
        </w:rPr>
        <w:t>Attributes</w:t>
      </w:r>
      <w:r w:rsidRPr="008B74A7">
        <w:t xml:space="preserve">: </w:t>
      </w:r>
      <w:r w:rsidR="00054CE2" w:rsidRPr="008B74A7">
        <w:t>ID</w:t>
      </w:r>
      <w:r w:rsidRPr="008B74A7">
        <w:t>, name, price.</w:t>
      </w:r>
    </w:p>
    <w:p w14:paraId="3C9AC280" w14:textId="31645718" w:rsidR="00416B2E" w:rsidRPr="008B74A7" w:rsidRDefault="00416B2E" w:rsidP="00D4002E">
      <w:pPr>
        <w:pStyle w:val="Bulletlist1"/>
        <w:ind w:left="993"/>
      </w:pPr>
      <w:r w:rsidRPr="008B74A7">
        <w:t>Include appropriate constructors, getters, and setters</w:t>
      </w:r>
      <w:r w:rsidRPr="008B74A7">
        <w:br/>
      </w:r>
    </w:p>
    <w:p w14:paraId="1824900E" w14:textId="77777777" w:rsidR="00416B2E" w:rsidRPr="008B74A7" w:rsidRDefault="00416B2E" w:rsidP="00F37B45">
      <w:pPr>
        <w:pStyle w:val="Numberlist"/>
        <w:numPr>
          <w:ilvl w:val="0"/>
          <w:numId w:val="42"/>
        </w:numPr>
      </w:pPr>
      <w:r w:rsidRPr="008B74A7">
        <w:t xml:space="preserve">Create the </w:t>
      </w:r>
      <w:r w:rsidRPr="008B74A7">
        <w:rPr>
          <w:b/>
        </w:rPr>
        <w:t>ShoppingBasketItem</w:t>
      </w:r>
      <w:r w:rsidRPr="008B74A7">
        <w:t xml:space="preserve"> class:</w:t>
      </w:r>
    </w:p>
    <w:p w14:paraId="4DB7349D" w14:textId="5166ACDB" w:rsidR="00416B2E" w:rsidRPr="008B74A7" w:rsidRDefault="00416B2E" w:rsidP="00D4002E">
      <w:pPr>
        <w:pStyle w:val="Bulletlist1"/>
        <w:ind w:left="993"/>
      </w:pPr>
      <w:r w:rsidRPr="008B74A7">
        <w:rPr>
          <w:b/>
        </w:rPr>
        <w:t>Attributes</w:t>
      </w:r>
      <w:r w:rsidRPr="008B74A7">
        <w:t xml:space="preserve">: </w:t>
      </w:r>
      <w:r w:rsidR="00054CE2" w:rsidRPr="008B74A7">
        <w:t>P</w:t>
      </w:r>
      <w:r w:rsidRPr="008B74A7">
        <w:t>roduct (of type Product), quantity</w:t>
      </w:r>
    </w:p>
    <w:p w14:paraId="086A4879" w14:textId="77777777" w:rsidR="00416B2E" w:rsidRPr="008B74A7" w:rsidRDefault="00416B2E" w:rsidP="00D4002E">
      <w:pPr>
        <w:pStyle w:val="Bulletlist1"/>
        <w:ind w:left="993"/>
      </w:pPr>
      <w:r w:rsidRPr="008B74A7">
        <w:t>Methods:</w:t>
      </w:r>
    </w:p>
    <w:p w14:paraId="706B10D6" w14:textId="6B023050" w:rsidR="00416B2E" w:rsidRPr="008B74A7" w:rsidRDefault="00416B2E" w:rsidP="00D4002E">
      <w:pPr>
        <w:pStyle w:val="Bulletlist2"/>
      </w:pPr>
      <w:r w:rsidRPr="008B74A7">
        <w:t>Increment or decrement quantity</w:t>
      </w:r>
    </w:p>
    <w:p w14:paraId="5671DB80" w14:textId="4E045656" w:rsidR="00416B2E" w:rsidRPr="008B74A7" w:rsidRDefault="00416B2E" w:rsidP="00D4002E">
      <w:pPr>
        <w:pStyle w:val="Bulletlist2"/>
      </w:pPr>
      <w:r w:rsidRPr="008B74A7">
        <w:lastRenderedPageBreak/>
        <w:t xml:space="preserve">Override </w:t>
      </w:r>
      <w:r w:rsidRPr="008B74A7">
        <w:rPr>
          <w:b/>
        </w:rPr>
        <w:t>toString</w:t>
      </w:r>
      <w:r w:rsidRPr="008B74A7">
        <w:t xml:space="preserve"> for clear display</w:t>
      </w:r>
      <w:r w:rsidRPr="008B74A7">
        <w:br/>
      </w:r>
    </w:p>
    <w:p w14:paraId="68FE9DC8" w14:textId="77777777" w:rsidR="00416B2E" w:rsidRPr="008B74A7" w:rsidRDefault="00416B2E" w:rsidP="00F37B45">
      <w:pPr>
        <w:pStyle w:val="Numberlist"/>
        <w:numPr>
          <w:ilvl w:val="0"/>
          <w:numId w:val="42"/>
        </w:numPr>
      </w:pPr>
      <w:r w:rsidRPr="008B74A7">
        <w:t xml:space="preserve">Create the </w:t>
      </w:r>
      <w:r w:rsidRPr="008B74A7">
        <w:rPr>
          <w:b/>
        </w:rPr>
        <w:t>ShoppingBasket</w:t>
      </w:r>
      <w:r w:rsidRPr="008B74A7">
        <w:t xml:space="preserve"> class:</w:t>
      </w:r>
    </w:p>
    <w:p w14:paraId="0AF7EB29" w14:textId="42EBCDE5" w:rsidR="00416B2E" w:rsidRPr="008B74A7" w:rsidRDefault="00416B2E" w:rsidP="00D4002E">
      <w:pPr>
        <w:pStyle w:val="Bulletlist1"/>
        <w:ind w:left="993"/>
      </w:pPr>
      <w:r w:rsidRPr="008B74A7">
        <w:t xml:space="preserve">Attributes: List&lt;ShoppingBasketItem&gt; </w:t>
      </w:r>
      <w:r w:rsidRPr="008B74A7">
        <w:rPr>
          <w:i/>
          <w:iCs/>
        </w:rPr>
        <w:t>items</w:t>
      </w:r>
      <w:r w:rsidRPr="008B74A7">
        <w:t>, LocalDateTime</w:t>
      </w:r>
      <w:r w:rsidR="008B74A7">
        <w:t>,</w:t>
      </w:r>
      <w:r w:rsidRPr="008B74A7">
        <w:t xml:space="preserve"> </w:t>
      </w:r>
      <w:r w:rsidRPr="008B74A7">
        <w:rPr>
          <w:i/>
          <w:iCs/>
        </w:rPr>
        <w:t>savedTime</w:t>
      </w:r>
      <w:r w:rsidRPr="008B74A7">
        <w:br/>
      </w:r>
    </w:p>
    <w:p w14:paraId="64052DC7" w14:textId="77777777" w:rsidR="00416B2E" w:rsidRPr="008B74A7" w:rsidRDefault="00416B2E" w:rsidP="00D4002E">
      <w:pPr>
        <w:pStyle w:val="Bulletlist1"/>
        <w:ind w:left="993"/>
      </w:pPr>
      <w:r w:rsidRPr="008B74A7">
        <w:t>Methods:</w:t>
      </w:r>
    </w:p>
    <w:p w14:paraId="35BA19BD" w14:textId="77777777" w:rsidR="00416B2E" w:rsidRPr="008B74A7" w:rsidRDefault="00416B2E" w:rsidP="00D4002E">
      <w:pPr>
        <w:pStyle w:val="Bulletlist2"/>
      </w:pPr>
      <w:r w:rsidRPr="008B74A7">
        <w:rPr>
          <w:b/>
        </w:rPr>
        <w:t>addItem</w:t>
      </w:r>
      <w:r w:rsidRPr="008B74A7">
        <w:t>(Product product, int quantity):</w:t>
      </w:r>
    </w:p>
    <w:p w14:paraId="3F7A3776" w14:textId="77777777" w:rsidR="00416B2E" w:rsidRPr="008B74A7" w:rsidRDefault="00416B2E" w:rsidP="00054CE2">
      <w:pPr>
        <w:pStyle w:val="Bulletlist2"/>
        <w:numPr>
          <w:ilvl w:val="2"/>
          <w:numId w:val="44"/>
        </w:numPr>
      </w:pPr>
      <w:r w:rsidRPr="008B74A7">
        <w:t>If the product already exists in the basket, update the quantity.</w:t>
      </w:r>
    </w:p>
    <w:p w14:paraId="4EAE6E80" w14:textId="77777777" w:rsidR="00416B2E" w:rsidRPr="008B74A7" w:rsidRDefault="00416B2E" w:rsidP="00054CE2">
      <w:pPr>
        <w:pStyle w:val="Bulletlist2"/>
        <w:numPr>
          <w:ilvl w:val="2"/>
          <w:numId w:val="44"/>
        </w:numPr>
      </w:pPr>
      <w:r w:rsidRPr="008B74A7">
        <w:t>Otherwise, add a new ShoppingBasketItem.</w:t>
      </w:r>
      <w:r w:rsidRPr="008B74A7">
        <w:br/>
      </w:r>
    </w:p>
    <w:p w14:paraId="14D20D07" w14:textId="77777777" w:rsidR="00416B2E" w:rsidRPr="008B74A7" w:rsidRDefault="00416B2E" w:rsidP="00D4002E">
      <w:pPr>
        <w:pStyle w:val="Bulletlist2"/>
      </w:pPr>
      <w:r w:rsidRPr="008B74A7">
        <w:rPr>
          <w:b/>
        </w:rPr>
        <w:t>removeItem</w:t>
      </w:r>
      <w:r w:rsidRPr="008B74A7">
        <w:t>(Product product):</w:t>
      </w:r>
    </w:p>
    <w:p w14:paraId="594A87EE" w14:textId="1C32A697" w:rsidR="00416B2E" w:rsidRPr="008B74A7" w:rsidRDefault="00416B2E" w:rsidP="002C4164">
      <w:pPr>
        <w:pStyle w:val="Bulletlist2"/>
        <w:numPr>
          <w:ilvl w:val="2"/>
          <w:numId w:val="3"/>
        </w:numPr>
      </w:pPr>
      <w:r w:rsidRPr="008B74A7">
        <w:t>Removes a product completely</w:t>
      </w:r>
      <w:r w:rsidRPr="008B74A7">
        <w:br/>
      </w:r>
    </w:p>
    <w:p w14:paraId="1B4D8CC1" w14:textId="77777777" w:rsidR="00416B2E" w:rsidRPr="008B74A7" w:rsidRDefault="00416B2E" w:rsidP="00D4002E">
      <w:pPr>
        <w:pStyle w:val="Bulletlist2"/>
        <w:rPr>
          <w:bCs/>
        </w:rPr>
      </w:pPr>
      <w:r w:rsidRPr="008B74A7">
        <w:t>clearBasket</w:t>
      </w:r>
      <w:r w:rsidRPr="008B74A7">
        <w:rPr>
          <w:bCs/>
        </w:rPr>
        <w:t>():</w:t>
      </w:r>
    </w:p>
    <w:p w14:paraId="091D930C" w14:textId="5E2DBE81" w:rsidR="00416B2E" w:rsidRPr="008B74A7" w:rsidRDefault="00416B2E" w:rsidP="002C4164">
      <w:pPr>
        <w:pStyle w:val="Bulletlist2"/>
        <w:numPr>
          <w:ilvl w:val="2"/>
          <w:numId w:val="3"/>
        </w:numPr>
      </w:pPr>
      <w:r w:rsidRPr="008B74A7">
        <w:t>Clears all items from the basket</w:t>
      </w:r>
      <w:r w:rsidRPr="008B74A7">
        <w:br/>
      </w:r>
    </w:p>
    <w:p w14:paraId="4E9ED90C" w14:textId="77777777" w:rsidR="00416B2E" w:rsidRPr="008B74A7" w:rsidRDefault="00416B2E" w:rsidP="00D4002E">
      <w:pPr>
        <w:pStyle w:val="Bulletlist2"/>
        <w:rPr>
          <w:bCs/>
        </w:rPr>
      </w:pPr>
      <w:r w:rsidRPr="008B74A7">
        <w:t>saveBasket</w:t>
      </w:r>
      <w:r w:rsidRPr="008B74A7">
        <w:rPr>
          <w:bCs/>
        </w:rPr>
        <w:t>():</w:t>
      </w:r>
    </w:p>
    <w:p w14:paraId="3EF98936" w14:textId="1BF237ED" w:rsidR="00416B2E" w:rsidRPr="008B74A7" w:rsidRDefault="00416B2E" w:rsidP="002C4164">
      <w:pPr>
        <w:pStyle w:val="Bulletlist2"/>
        <w:numPr>
          <w:ilvl w:val="2"/>
          <w:numId w:val="3"/>
        </w:numPr>
      </w:pPr>
      <w:r w:rsidRPr="008B74A7">
        <w:t>Updates the savedTime to the current time to simulate persistence</w:t>
      </w:r>
      <w:r w:rsidRPr="008B74A7">
        <w:br/>
      </w:r>
    </w:p>
    <w:p w14:paraId="0611AD05" w14:textId="77777777" w:rsidR="00416B2E" w:rsidRPr="008B74A7" w:rsidRDefault="00416B2E" w:rsidP="00D4002E">
      <w:pPr>
        <w:pStyle w:val="Bulletlist2"/>
        <w:rPr>
          <w:bCs/>
        </w:rPr>
      </w:pPr>
      <w:r w:rsidRPr="008B74A7">
        <w:t>isPriceValid</w:t>
      </w:r>
      <w:r w:rsidRPr="008B74A7">
        <w:rPr>
          <w:bCs/>
        </w:rPr>
        <w:t>():</w:t>
      </w:r>
    </w:p>
    <w:p w14:paraId="6F274878" w14:textId="36584981" w:rsidR="00416B2E" w:rsidRPr="008B74A7" w:rsidRDefault="00416B2E" w:rsidP="002C4164">
      <w:pPr>
        <w:pStyle w:val="Bulletlist2"/>
        <w:numPr>
          <w:ilvl w:val="2"/>
          <w:numId w:val="3"/>
        </w:numPr>
      </w:pPr>
      <w:r w:rsidRPr="008B74A7">
        <w:t>Ensures the basket's saved prices are within 1 day</w:t>
      </w:r>
    </w:p>
    <w:p w14:paraId="51141183" w14:textId="77777777" w:rsidR="00416B2E" w:rsidRPr="008B74A7" w:rsidRDefault="00416B2E" w:rsidP="00416B2E">
      <w:pPr>
        <w:autoSpaceDE w:val="0"/>
        <w:autoSpaceDN w:val="0"/>
        <w:adjustRightInd w:val="0"/>
        <w:spacing w:before="0" w:line="240" w:lineRule="auto"/>
        <w:ind w:left="2880"/>
        <w:rPr>
          <w:rFonts w:ascii="Montserrat" w:eastAsiaTheme="majorEastAsia" w:hAnsi="Montserrat" w:cstheme="majorBidi"/>
          <w:bCs/>
          <w:color w:val="004050"/>
          <w:szCs w:val="26"/>
        </w:rPr>
      </w:pPr>
      <w:r w:rsidRPr="008B74A7">
        <w:rPr>
          <w:rFonts w:ascii="Montserrat" w:eastAsiaTheme="majorEastAsia" w:hAnsi="Montserrat" w:cstheme="majorBidi"/>
          <w:bCs/>
          <w:color w:val="004050"/>
          <w:szCs w:val="26"/>
        </w:rPr>
        <w:br/>
      </w:r>
    </w:p>
    <w:p w14:paraId="09F0BA6A" w14:textId="77777777" w:rsidR="00416B2E" w:rsidRPr="008B74A7" w:rsidRDefault="00416B2E" w:rsidP="00F37B45">
      <w:pPr>
        <w:pStyle w:val="Numberlist"/>
        <w:numPr>
          <w:ilvl w:val="0"/>
          <w:numId w:val="42"/>
        </w:numPr>
      </w:pPr>
      <w:r w:rsidRPr="008B74A7">
        <w:t xml:space="preserve">Create the </w:t>
      </w:r>
      <w:r w:rsidRPr="008B74A7">
        <w:rPr>
          <w:b/>
        </w:rPr>
        <w:t>PaymentService</w:t>
      </w:r>
      <w:r w:rsidRPr="008B74A7">
        <w:t xml:space="preserve"> class:</w:t>
      </w:r>
    </w:p>
    <w:p w14:paraId="732C3697" w14:textId="77777777" w:rsidR="00416B2E" w:rsidRPr="008B74A7" w:rsidRDefault="00416B2E" w:rsidP="00D4002E">
      <w:pPr>
        <w:pStyle w:val="Bulletlist1"/>
        <w:ind w:left="993"/>
      </w:pPr>
      <w:r w:rsidRPr="008B74A7">
        <w:t>Simulate the payment process and validate the basket.</w:t>
      </w:r>
    </w:p>
    <w:p w14:paraId="02374701" w14:textId="77777777" w:rsidR="00416B2E" w:rsidRPr="008B74A7" w:rsidRDefault="00416B2E" w:rsidP="00D4002E">
      <w:pPr>
        <w:pStyle w:val="Bulletlist1"/>
        <w:ind w:left="993"/>
      </w:pPr>
      <w:r w:rsidRPr="008B74A7">
        <w:t>Create a simple method to put out a message when payment is made.</w:t>
      </w:r>
    </w:p>
    <w:p w14:paraId="1DABA67D" w14:textId="77777777" w:rsidR="00416B2E" w:rsidRPr="008B74A7" w:rsidRDefault="00416B2E" w:rsidP="00416B2E">
      <w:pPr>
        <w:autoSpaceDE w:val="0"/>
        <w:autoSpaceDN w:val="0"/>
        <w:adjustRightInd w:val="0"/>
        <w:spacing w:before="0" w:line="240" w:lineRule="auto"/>
        <w:ind w:left="1440"/>
        <w:rPr>
          <w:rFonts w:ascii="Montserrat" w:eastAsiaTheme="majorEastAsia" w:hAnsi="Montserrat" w:cstheme="majorBidi"/>
          <w:bCs/>
          <w:color w:val="004050"/>
          <w:szCs w:val="26"/>
        </w:rPr>
      </w:pPr>
      <w:r w:rsidRPr="008B74A7">
        <w:rPr>
          <w:rFonts w:ascii="Montserrat" w:eastAsiaTheme="majorEastAsia" w:hAnsi="Montserrat" w:cstheme="majorBidi"/>
          <w:bCs/>
          <w:color w:val="004050"/>
          <w:szCs w:val="26"/>
        </w:rPr>
        <w:br/>
      </w:r>
    </w:p>
    <w:p w14:paraId="5D1EDAEF" w14:textId="77777777" w:rsidR="00416B2E" w:rsidRPr="008B74A7" w:rsidRDefault="00416B2E" w:rsidP="00F37B45">
      <w:pPr>
        <w:pStyle w:val="Numberlist"/>
        <w:numPr>
          <w:ilvl w:val="0"/>
          <w:numId w:val="42"/>
        </w:numPr>
      </w:pPr>
      <w:r w:rsidRPr="008B74A7">
        <w:t>Create the NotificationService class:</w:t>
      </w:r>
    </w:p>
    <w:p w14:paraId="03C1E549" w14:textId="4FBA8BEA" w:rsidR="00416B2E" w:rsidRPr="008B74A7" w:rsidRDefault="00416B2E" w:rsidP="00D4002E">
      <w:pPr>
        <w:pStyle w:val="Bulletlist1"/>
        <w:ind w:left="993"/>
      </w:pPr>
      <w:r w:rsidRPr="008B74A7">
        <w:t xml:space="preserve">Simulate sending a notification (e.g., </w:t>
      </w:r>
      <w:r w:rsidR="00054CE2" w:rsidRPr="008B74A7">
        <w:t>‘</w:t>
      </w:r>
      <w:r w:rsidRPr="008B74A7">
        <w:t>Order Confirmed</w:t>
      </w:r>
      <w:r w:rsidR="00054CE2" w:rsidRPr="008B74A7">
        <w:t>’</w:t>
      </w:r>
      <w:r w:rsidRPr="008B74A7">
        <w:t>).</w:t>
      </w:r>
      <w:r w:rsidRPr="008B74A7">
        <w:br/>
      </w:r>
    </w:p>
    <w:p w14:paraId="4085C88F" w14:textId="77777777" w:rsidR="00416B2E" w:rsidRPr="008B74A7" w:rsidRDefault="00416B2E" w:rsidP="00F37B45">
      <w:pPr>
        <w:pStyle w:val="Numberlist"/>
        <w:numPr>
          <w:ilvl w:val="0"/>
          <w:numId w:val="42"/>
        </w:numPr>
      </w:pPr>
      <w:r w:rsidRPr="008B74A7">
        <w:t xml:space="preserve">Create the </w:t>
      </w:r>
      <w:r w:rsidRPr="008B74A7">
        <w:rPr>
          <w:b/>
        </w:rPr>
        <w:t>ProductCatalog</w:t>
      </w:r>
      <w:r w:rsidRPr="008B74A7">
        <w:t xml:space="preserve"> class:</w:t>
      </w:r>
    </w:p>
    <w:p w14:paraId="30C1623D" w14:textId="2ED5552E" w:rsidR="00416B2E" w:rsidRDefault="00416B2E" w:rsidP="00416B2E">
      <w:pPr>
        <w:pStyle w:val="Bulletlist1"/>
        <w:ind w:left="993"/>
      </w:pPr>
      <w:r w:rsidRPr="008B74A7">
        <w:t>Maintain a list of available products for users to view and order. You can get a few product names from the web.</w:t>
      </w:r>
    </w:p>
    <w:p w14:paraId="115D0994" w14:textId="77777777" w:rsidR="008B74A7" w:rsidRPr="008B74A7" w:rsidRDefault="008B74A7" w:rsidP="008B74A7"/>
    <w:p w14:paraId="615E24A0" w14:textId="0F6999E8" w:rsidR="00416B2E" w:rsidRPr="008B74A7" w:rsidRDefault="00416B2E" w:rsidP="00F37B45">
      <w:pPr>
        <w:pStyle w:val="Heading3"/>
        <w:rPr>
          <w:lang w:val="en-GB"/>
        </w:rPr>
      </w:pPr>
      <w:r w:rsidRPr="008B74A7">
        <w:rPr>
          <w:lang w:val="en-GB"/>
        </w:rPr>
        <w:lastRenderedPageBreak/>
        <w:t xml:space="preserve">Part 2: Test </w:t>
      </w:r>
      <w:r w:rsidR="00054CE2" w:rsidRPr="008B74A7">
        <w:rPr>
          <w:lang w:val="en-GB"/>
        </w:rPr>
        <w:t>c</w:t>
      </w:r>
      <w:r w:rsidRPr="008B74A7">
        <w:rPr>
          <w:lang w:val="en-GB"/>
        </w:rPr>
        <w:t>ases</w:t>
      </w:r>
    </w:p>
    <w:p w14:paraId="42FA6B82" w14:textId="5DDF2F7E" w:rsidR="00416B2E" w:rsidRPr="008B74A7" w:rsidRDefault="00416B2E" w:rsidP="00F37B45">
      <w:pPr>
        <w:pStyle w:val="Numberlist"/>
        <w:numPr>
          <w:ilvl w:val="0"/>
          <w:numId w:val="43"/>
        </w:numPr>
      </w:pPr>
      <w:r w:rsidRPr="008B74A7">
        <w:t>Add multiple products to the basket and verify the updated quantities.</w:t>
      </w:r>
    </w:p>
    <w:p w14:paraId="1BFB362B" w14:textId="7ECF082B" w:rsidR="00416B2E" w:rsidRPr="008B74A7" w:rsidRDefault="00416B2E" w:rsidP="00F37B45">
      <w:pPr>
        <w:pStyle w:val="Numberlist"/>
        <w:numPr>
          <w:ilvl w:val="0"/>
          <w:numId w:val="43"/>
        </w:numPr>
      </w:pPr>
      <w:r w:rsidRPr="008B74A7">
        <w:t>Remove specific items and check the remaining items.</w:t>
      </w:r>
    </w:p>
    <w:p w14:paraId="0F59BE3B" w14:textId="77777777" w:rsidR="00416B2E" w:rsidRPr="008B74A7" w:rsidRDefault="00416B2E" w:rsidP="00F37B45">
      <w:pPr>
        <w:pStyle w:val="Numberlist"/>
        <w:numPr>
          <w:ilvl w:val="0"/>
          <w:numId w:val="43"/>
        </w:numPr>
      </w:pPr>
      <w:r w:rsidRPr="008B74A7">
        <w:t>Save the basket and ensure price validity after 1 day.</w:t>
      </w:r>
    </w:p>
    <w:p w14:paraId="351E4D9C" w14:textId="77777777" w:rsidR="00416B2E" w:rsidRPr="008B74A7" w:rsidRDefault="00416B2E" w:rsidP="00416B2E"/>
    <w:p w14:paraId="127C2E58" w14:textId="5E6161DB" w:rsidR="00416B2E" w:rsidRPr="008B74A7" w:rsidRDefault="00416B2E" w:rsidP="00F37B45">
      <w:pPr>
        <w:pStyle w:val="Heading2"/>
        <w:rPr>
          <w:lang w:val="en-GB"/>
        </w:rPr>
      </w:pPr>
      <w:r w:rsidRPr="008B74A7">
        <w:rPr>
          <w:lang w:val="en-GB"/>
        </w:rPr>
        <w:t xml:space="preserve">Bonus </w:t>
      </w:r>
      <w:r w:rsidR="00054CE2" w:rsidRPr="008B74A7">
        <w:rPr>
          <w:lang w:val="en-GB"/>
        </w:rPr>
        <w:t>c</w:t>
      </w:r>
      <w:r w:rsidRPr="008B74A7">
        <w:rPr>
          <w:lang w:val="en-GB"/>
        </w:rPr>
        <w:t>hallenge</w:t>
      </w:r>
    </w:p>
    <w:p w14:paraId="5125DFA2" w14:textId="54F05476" w:rsidR="00416B2E" w:rsidRPr="008B74A7" w:rsidRDefault="00416B2E" w:rsidP="00F37B45">
      <w:pPr>
        <w:pStyle w:val="Bulletlist1"/>
      </w:pPr>
      <w:r w:rsidRPr="008B74A7">
        <w:t>Allow the user to load previously saved baskets from a file.</w:t>
      </w:r>
    </w:p>
    <w:p w14:paraId="35013154" w14:textId="3BDAEA4D" w:rsidR="00416B2E" w:rsidRPr="008B74A7" w:rsidRDefault="00416B2E" w:rsidP="00D4002E">
      <w:pPr>
        <w:pStyle w:val="Bulletlist1"/>
      </w:pPr>
      <w:r w:rsidRPr="008B74A7">
        <w:t>Use a database to persist product details and the shopping basket.</w:t>
      </w:r>
      <w:r w:rsidRPr="008B74A7">
        <w:br/>
      </w:r>
    </w:p>
    <w:p w14:paraId="09CE3770" w14:textId="63E9ABEA" w:rsidR="00416B2E" w:rsidRPr="008B74A7" w:rsidRDefault="00416B2E" w:rsidP="00F37B45">
      <w:pPr>
        <w:pStyle w:val="Heading2"/>
        <w:rPr>
          <w:lang w:val="en-GB"/>
        </w:rPr>
      </w:pPr>
      <w:r w:rsidRPr="008B74A7">
        <w:rPr>
          <w:lang w:val="en-GB"/>
        </w:rPr>
        <w:t xml:space="preserve">Research </w:t>
      </w:r>
      <w:r w:rsidR="00054CE2" w:rsidRPr="008B74A7">
        <w:rPr>
          <w:lang w:val="en-GB"/>
        </w:rPr>
        <w:t>s</w:t>
      </w:r>
      <w:r w:rsidRPr="008B74A7">
        <w:rPr>
          <w:lang w:val="en-GB"/>
        </w:rPr>
        <w:t>eriali</w:t>
      </w:r>
      <w:r w:rsidR="00054CE2" w:rsidRPr="008B74A7">
        <w:rPr>
          <w:lang w:val="en-GB"/>
        </w:rPr>
        <w:t>s</w:t>
      </w:r>
      <w:r w:rsidRPr="008B74A7">
        <w:rPr>
          <w:lang w:val="en-GB"/>
        </w:rPr>
        <w:t xml:space="preserve">ation in Java </w:t>
      </w:r>
    </w:p>
    <w:p w14:paraId="52393AF6" w14:textId="7529453F" w:rsidR="00416B2E" w:rsidRPr="008B74A7" w:rsidRDefault="00416B2E" w:rsidP="00D4002E">
      <w:r w:rsidRPr="008B74A7">
        <w:t xml:space="preserve">Java can persist objects by converting them into a sequence of bytes, which can later be stored in a file or transmitted over a </w:t>
      </w:r>
      <w:r w:rsidR="008B74A7" w:rsidRPr="008B74A7">
        <w:t>network or</w:t>
      </w:r>
      <w:r w:rsidRPr="008B74A7">
        <w:t xml:space="preserve"> reconstructed back into a copy of the original object. </w:t>
      </w:r>
      <w:r w:rsidRPr="008B74A7">
        <w:br/>
        <w:t>Seriali</w:t>
      </w:r>
      <w:r w:rsidR="008B74A7">
        <w:t>s</w:t>
      </w:r>
      <w:r w:rsidRPr="008B74A7">
        <w:t>ation is useful for persisting the state of an object or sending it between different parts of a program or different systems.</w:t>
      </w:r>
    </w:p>
    <w:p w14:paraId="7897C65B" w14:textId="38891057" w:rsidR="00416B2E" w:rsidRPr="008B74A7" w:rsidRDefault="00416B2E" w:rsidP="00D4002E">
      <w:r w:rsidRPr="008B74A7">
        <w:t>Take some time to explore this fascinating topic when you can. The java.io.</w:t>
      </w:r>
      <w:r w:rsidRPr="008B74A7">
        <w:rPr>
          <w:b/>
        </w:rPr>
        <w:t>Serializable</w:t>
      </w:r>
      <w:r w:rsidRPr="008B74A7">
        <w:t xml:space="preserve"> interface and </w:t>
      </w:r>
      <w:r w:rsidRPr="008B74A7">
        <w:rPr>
          <w:b/>
        </w:rPr>
        <w:t>ObjectOutputStream</w:t>
      </w:r>
      <w:r w:rsidRPr="008B74A7">
        <w:t xml:space="preserve"> are incredibly useful, especially for applications like the Shopping Basket app, where object seriali</w:t>
      </w:r>
      <w:r w:rsidR="008B74A7">
        <w:t>s</w:t>
      </w:r>
      <w:r w:rsidRPr="008B74A7">
        <w:t>ation can help manage data persistence efficiently.</w:t>
      </w:r>
    </w:p>
    <w:p w14:paraId="0B8DA2A3" w14:textId="77777777" w:rsidR="00D4002E" w:rsidRPr="008B74A7" w:rsidRDefault="00D4002E" w:rsidP="00D4002E">
      <w:pPr>
        <w:rPr>
          <w:b/>
        </w:rPr>
      </w:pPr>
    </w:p>
    <w:p w14:paraId="1BB0AA02" w14:textId="74480FA8" w:rsidR="00416B2E" w:rsidRPr="008B74A7" w:rsidRDefault="00416B2E" w:rsidP="00D4002E">
      <w:pPr>
        <w:rPr>
          <w:bCs/>
        </w:rPr>
      </w:pPr>
      <w:r w:rsidRPr="008B74A7">
        <w:rPr>
          <w:bCs/>
        </w:rPr>
        <w:t>** End **</w:t>
      </w:r>
    </w:p>
    <w:p w14:paraId="0E4F57EF" w14:textId="77777777" w:rsidR="00A6082B" w:rsidRPr="008B74A7" w:rsidRDefault="00A6082B" w:rsidP="00D4002E">
      <w:r w:rsidRPr="008B74A7">
        <w:br w:type="page"/>
      </w:r>
    </w:p>
    <w:p w14:paraId="0341962C" w14:textId="7DC87577" w:rsidR="00175BFD" w:rsidRPr="00175BFD" w:rsidRDefault="005A66CE" w:rsidP="000217FA">
      <w:pPr>
        <w:spacing w:before="0" w:after="160" w:line="259" w:lineRule="auto"/>
      </w:pPr>
      <w:r w:rsidRPr="008B74A7">
        <w:lastRenderedPageBreak/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7"/>
      <w:headerReference w:type="first" r:id="rId18"/>
      <w:footerReference w:type="first" r:id="rId19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C0A1B" w14:textId="77777777" w:rsidR="00F10951" w:rsidRPr="008B74A7" w:rsidRDefault="00F10951" w:rsidP="007F513E">
      <w:r w:rsidRPr="008B74A7">
        <w:separator/>
      </w:r>
    </w:p>
    <w:p w14:paraId="1B8C6D20" w14:textId="77777777" w:rsidR="00F10951" w:rsidRPr="008B74A7" w:rsidRDefault="00F10951"/>
    <w:p w14:paraId="75432AC1" w14:textId="77777777" w:rsidR="00F10951" w:rsidRPr="008B74A7" w:rsidRDefault="00F10951"/>
  </w:endnote>
  <w:endnote w:type="continuationSeparator" w:id="0">
    <w:p w14:paraId="3030AA24" w14:textId="77777777" w:rsidR="00F10951" w:rsidRPr="008B74A7" w:rsidRDefault="00F10951" w:rsidP="007F513E">
      <w:r w:rsidRPr="008B74A7">
        <w:continuationSeparator/>
      </w:r>
    </w:p>
    <w:p w14:paraId="55FBE677" w14:textId="77777777" w:rsidR="00F10951" w:rsidRPr="008B74A7" w:rsidRDefault="00F10951"/>
    <w:p w14:paraId="3BC556B2" w14:textId="77777777" w:rsidR="00F10951" w:rsidRPr="008B74A7" w:rsidRDefault="00F10951"/>
  </w:endnote>
  <w:endnote w:type="continuationNotice" w:id="1">
    <w:p w14:paraId="1E47409E" w14:textId="77777777" w:rsidR="00F10951" w:rsidRPr="008B74A7" w:rsidRDefault="00F10951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0BE4C350-571B-4877-ACB8-673CA1C0415F}"/>
    <w:embedBold r:id="rId2" w:fontKey="{C2B408D4-2B27-4F28-BD65-D8806E517317}"/>
    <w:embedItalic r:id="rId3" w:fontKey="{AE8EFED1-4B75-40A1-A0C2-09650722EC9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15A9E5FE-2679-4C00-A074-2560EA5F3D7A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EF5E6CD5-7584-4C1D-A4E1-1C25BD426264}"/>
    <w:embedBold r:id="rId6" w:fontKey="{38FAF55B-2FBA-444C-8844-4536C5098064}"/>
  </w:font>
  <w:font w:name="Figtree SemiBold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C0848508-73E7-45D9-BA06-DD10136FCE2C}"/>
  </w:font>
  <w:font w:name="Figtree Light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26B9FE9E-4F25-436F-A72B-7C315A986BB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9" w:fontKey="{0FA321F9-0DDA-4566-8070-9126310A82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6AB9F2C" w14:textId="77777777" w:rsidR="00D767F5" w:rsidRPr="008B74A7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 w:rsidRPr="008B74A7">
          <w:rPr>
            <w:rStyle w:val="PageNumber"/>
          </w:rPr>
          <w:fldChar w:fldCharType="begin"/>
        </w:r>
        <w:r w:rsidRPr="008B74A7">
          <w:rPr>
            <w:rStyle w:val="PageNumber"/>
          </w:rPr>
          <w:instrText xml:space="preserve"> PAGE </w:instrText>
        </w:r>
        <w:r w:rsidRPr="008B74A7"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1061595" w14:textId="77777777" w:rsidR="00D767F5" w:rsidRPr="008B74A7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 w:rsidRPr="008B74A7">
          <w:rPr>
            <w:rStyle w:val="PageNumber"/>
          </w:rPr>
          <w:fldChar w:fldCharType="begin"/>
        </w:r>
        <w:r w:rsidRPr="008B74A7">
          <w:rPr>
            <w:rStyle w:val="PageNumber"/>
          </w:rPr>
          <w:instrText xml:space="preserve"> PAGE </w:instrText>
        </w:r>
        <w:r w:rsidRPr="008B74A7">
          <w:rPr>
            <w:rStyle w:val="PageNumber"/>
          </w:rPr>
          <w:fldChar w:fldCharType="end"/>
        </w:r>
      </w:p>
    </w:sdtContent>
  </w:sdt>
  <w:p w14:paraId="6176AA40" w14:textId="77777777" w:rsidR="00D767F5" w:rsidRPr="008B74A7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32B82A2" w14:textId="77777777" w:rsidR="002920C8" w:rsidRPr="008B74A7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 w:rsidRPr="008B74A7">
          <w:rPr>
            <w:rStyle w:val="PageNumber"/>
          </w:rPr>
          <w:fldChar w:fldCharType="begin"/>
        </w:r>
        <w:r w:rsidRPr="008B74A7">
          <w:rPr>
            <w:rStyle w:val="PageNumber"/>
          </w:rPr>
          <w:instrText xml:space="preserve"> PAGE </w:instrText>
        </w:r>
        <w:r w:rsidRPr="008B74A7">
          <w:rPr>
            <w:rStyle w:val="PageNumber"/>
          </w:rPr>
          <w:fldChar w:fldCharType="separate"/>
        </w:r>
        <w:r w:rsidRPr="008B74A7">
          <w:rPr>
            <w:rStyle w:val="PageNumber"/>
          </w:rPr>
          <w:t>1</w:t>
        </w:r>
        <w:r w:rsidRPr="008B74A7">
          <w:rPr>
            <w:rStyle w:val="PageNumber"/>
          </w:rPr>
          <w:fldChar w:fldCharType="end"/>
        </w:r>
      </w:p>
    </w:sdtContent>
  </w:sdt>
  <w:p w14:paraId="773F4F4C" w14:textId="70C9038C" w:rsidR="00D767F5" w:rsidRPr="008B74A7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8B74A7">
      <w:rPr>
        <w:szCs w:val="20"/>
      </w:rPr>
      <w:t>© 202</w:t>
    </w:r>
    <w:r w:rsidR="00EA0AEA" w:rsidRPr="008B74A7">
      <w:rPr>
        <w:szCs w:val="20"/>
      </w:rPr>
      <w:t>5</w:t>
    </w:r>
    <w:r w:rsidRPr="008B74A7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Pr="008B74A7" w:rsidRDefault="00786B7E" w:rsidP="00786B7E">
    <w:pPr>
      <w:pStyle w:val="Footer"/>
      <w:tabs>
        <w:tab w:val="clear" w:pos="9026"/>
        <w:tab w:val="right" w:pos="10204"/>
      </w:tabs>
    </w:pPr>
    <w:r w:rsidRPr="008B74A7">
      <w:fldChar w:fldCharType="begin"/>
    </w:r>
    <w:r w:rsidRPr="008B74A7">
      <w:instrText xml:space="preserve"> PAGE   \* MERGEFORMAT </w:instrText>
    </w:r>
    <w:r w:rsidRPr="008B74A7">
      <w:fldChar w:fldCharType="separate"/>
    </w:r>
    <w:r w:rsidRPr="008B74A7">
      <w:t>i</w:t>
    </w:r>
    <w:r w:rsidRPr="008B74A7">
      <w:fldChar w:fldCharType="end"/>
    </w:r>
    <w:r w:rsidRPr="008B74A7">
      <w:t xml:space="preserve"> | [Insert title]</w:t>
    </w:r>
    <w:r w:rsidRPr="008B74A7">
      <w:tab/>
    </w:r>
    <w:r w:rsidRPr="008B74A7"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D1AD6" w14:textId="77777777" w:rsidR="00F10951" w:rsidRPr="008B74A7" w:rsidRDefault="00F10951" w:rsidP="007F513E">
      <w:r w:rsidRPr="008B74A7">
        <w:separator/>
      </w:r>
    </w:p>
    <w:p w14:paraId="6B8B5749" w14:textId="77777777" w:rsidR="00F10951" w:rsidRPr="008B74A7" w:rsidRDefault="00F10951"/>
    <w:p w14:paraId="5BA079AA" w14:textId="77777777" w:rsidR="00F10951" w:rsidRPr="008B74A7" w:rsidRDefault="00F10951"/>
  </w:footnote>
  <w:footnote w:type="continuationSeparator" w:id="0">
    <w:p w14:paraId="59CCE638" w14:textId="77777777" w:rsidR="00F10951" w:rsidRPr="008B74A7" w:rsidRDefault="00F10951" w:rsidP="007F513E">
      <w:r w:rsidRPr="008B74A7">
        <w:continuationSeparator/>
      </w:r>
    </w:p>
    <w:p w14:paraId="24A8D121" w14:textId="77777777" w:rsidR="00F10951" w:rsidRPr="008B74A7" w:rsidRDefault="00F10951"/>
    <w:p w14:paraId="7B6BB035" w14:textId="77777777" w:rsidR="00F10951" w:rsidRPr="008B74A7" w:rsidRDefault="00F10951"/>
  </w:footnote>
  <w:footnote w:type="continuationNotice" w:id="1">
    <w:p w14:paraId="45679DFA" w14:textId="77777777" w:rsidR="00F10951" w:rsidRPr="008B74A7" w:rsidRDefault="00F10951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Pr="008B74A7" w:rsidRDefault="00185B11">
    <w:pPr>
      <w:pStyle w:val="Header"/>
    </w:pPr>
    <w:r w:rsidRPr="008B74A7"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Pr="008B74A7" w:rsidRDefault="002920C8">
    <w:pPr>
      <w:pStyle w:val="Header"/>
    </w:pPr>
    <w:r w:rsidRPr="008B74A7"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461AB3FD" w:rsidR="00D767F5" w:rsidRPr="008B74A7" w:rsidRDefault="00EA0AEA" w:rsidP="00D767F5">
                          <w:pPr>
                            <w:pStyle w:val="Header"/>
                          </w:pPr>
                          <w:r w:rsidRPr="008B74A7">
                            <w:t>Introduction to Software Development</w:t>
                          </w:r>
                          <w:r w:rsidR="000C42E8" w:rsidRPr="008B74A7">
                            <w:t xml:space="preserve">: </w:t>
                          </w:r>
                          <w:r w:rsidR="00EB789B" w:rsidRPr="008B74A7">
                            <w:t>OOP Challenge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461AB3FD" w:rsidR="00D767F5" w:rsidRPr="008B74A7" w:rsidRDefault="00EA0AEA" w:rsidP="00D767F5">
                    <w:pPr>
                      <w:pStyle w:val="Header"/>
                    </w:pPr>
                    <w:r w:rsidRPr="008B74A7">
                      <w:t>Introduction to Software Development</w:t>
                    </w:r>
                    <w:r w:rsidR="000C42E8" w:rsidRPr="008B74A7">
                      <w:t xml:space="preserve">: </w:t>
                    </w:r>
                    <w:r w:rsidR="00EB789B" w:rsidRPr="008B74A7">
                      <w:t>OOP Challenge</w:t>
                    </w:r>
                  </w:p>
                </w:txbxContent>
              </v:textbox>
            </v:shape>
          </w:pict>
        </mc:Fallback>
      </mc:AlternateContent>
    </w:r>
    <w:r w:rsidR="00D767F5" w:rsidRPr="008B74A7"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Pr="008B74A7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42AC321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E1823"/>
    <w:multiLevelType w:val="hybridMultilevel"/>
    <w:tmpl w:val="B1466D00"/>
    <w:lvl w:ilvl="0" w:tplc="FFFFFFFF">
      <w:numFmt w:val="bullet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4EA16E">
      <w:start w:val="1"/>
      <w:numFmt w:val="bullet"/>
      <w:lvlText w:val="•"/>
      <w:lvlJc w:val="left"/>
      <w:pPr>
        <w:ind w:left="2160" w:hanging="360"/>
      </w:pPr>
      <w:rPr>
        <w:rFonts w:ascii="Figtree" w:hAnsi="Figtree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C7B47"/>
    <w:multiLevelType w:val="hybridMultilevel"/>
    <w:tmpl w:val="5E30B2D2"/>
    <w:lvl w:ilvl="0" w:tplc="90B88DA0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E75B6"/>
    <w:multiLevelType w:val="hybridMultilevel"/>
    <w:tmpl w:val="CD6EB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181B8C"/>
    <w:multiLevelType w:val="hybridMultilevel"/>
    <w:tmpl w:val="CD6EB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2FE520D6"/>
    <w:multiLevelType w:val="multilevel"/>
    <w:tmpl w:val="B332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D0F06"/>
    <w:multiLevelType w:val="multilevel"/>
    <w:tmpl w:val="2BAC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6" w15:restartNumberingAfterBreak="0">
    <w:nsid w:val="3B1A1870"/>
    <w:multiLevelType w:val="hybridMultilevel"/>
    <w:tmpl w:val="7F00CA0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3DFE0946"/>
    <w:multiLevelType w:val="hybridMultilevel"/>
    <w:tmpl w:val="F8B4CC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D39495D"/>
    <w:multiLevelType w:val="hybridMultilevel"/>
    <w:tmpl w:val="6EAEAB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874C8F"/>
    <w:multiLevelType w:val="multilevel"/>
    <w:tmpl w:val="A412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758DD"/>
    <w:multiLevelType w:val="hybridMultilevel"/>
    <w:tmpl w:val="3C945DE2"/>
    <w:lvl w:ilvl="0" w:tplc="0C600380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423030"/>
    <w:multiLevelType w:val="multilevel"/>
    <w:tmpl w:val="9C4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6455F9E"/>
    <w:multiLevelType w:val="hybridMultilevel"/>
    <w:tmpl w:val="19B8E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15762C"/>
    <w:multiLevelType w:val="hybridMultilevel"/>
    <w:tmpl w:val="6F6635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AB6D82"/>
    <w:multiLevelType w:val="multilevel"/>
    <w:tmpl w:val="AFC47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0814C6"/>
    <w:multiLevelType w:val="hybridMultilevel"/>
    <w:tmpl w:val="440E1B3A"/>
    <w:lvl w:ilvl="0" w:tplc="E86E5E86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C02516"/>
    <w:multiLevelType w:val="hybridMultilevel"/>
    <w:tmpl w:val="D4CAC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35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5"/>
  </w:num>
  <w:num w:numId="2" w16cid:durableId="1710959336">
    <w:abstractNumId w:val="18"/>
  </w:num>
  <w:num w:numId="3" w16cid:durableId="37897106">
    <w:abstractNumId w:val="3"/>
  </w:num>
  <w:num w:numId="4" w16cid:durableId="1065445368">
    <w:abstractNumId w:val="31"/>
  </w:num>
  <w:num w:numId="5" w16cid:durableId="1509756976">
    <w:abstractNumId w:val="25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9"/>
  </w:num>
  <w:num w:numId="10" w16cid:durableId="380635671">
    <w:abstractNumId w:val="21"/>
  </w:num>
  <w:num w:numId="11" w16cid:durableId="2075270541">
    <w:abstractNumId w:val="11"/>
  </w:num>
  <w:num w:numId="12" w16cid:durableId="658967853">
    <w:abstractNumId w:val="35"/>
  </w:num>
  <w:num w:numId="13" w16cid:durableId="1582442330">
    <w:abstractNumId w:val="4"/>
  </w:num>
  <w:num w:numId="14" w16cid:durableId="1693529811">
    <w:abstractNumId w:val="34"/>
  </w:num>
  <w:num w:numId="15" w16cid:durableId="1663772690">
    <w:abstractNumId w:val="14"/>
  </w:num>
  <w:num w:numId="16" w16cid:durableId="112597264">
    <w:abstractNumId w:val="9"/>
  </w:num>
  <w:num w:numId="17" w16cid:durableId="714547675">
    <w:abstractNumId w:val="5"/>
  </w:num>
  <w:num w:numId="18" w16cid:durableId="1528326635">
    <w:abstractNumId w:val="20"/>
  </w:num>
  <w:num w:numId="19" w16cid:durableId="996686339">
    <w:abstractNumId w:val="27"/>
  </w:num>
  <w:num w:numId="20" w16cid:durableId="175986681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16905988">
    <w:abstractNumId w:val="16"/>
  </w:num>
  <w:num w:numId="22" w16cid:durableId="634143264">
    <w:abstractNumId w:val="7"/>
  </w:num>
  <w:num w:numId="23" w16cid:durableId="1078013135">
    <w:abstractNumId w:val="25"/>
    <w:lvlOverride w:ilvl="0">
      <w:startOverride w:val="1"/>
    </w:lvlOverride>
  </w:num>
  <w:num w:numId="24" w16cid:durableId="1330865537">
    <w:abstractNumId w:val="32"/>
  </w:num>
  <w:num w:numId="25" w16cid:durableId="1247954238">
    <w:abstractNumId w:val="29"/>
  </w:num>
  <w:num w:numId="26" w16cid:durableId="121118932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58600941">
    <w:abstractNumId w:val="10"/>
  </w:num>
  <w:num w:numId="28" w16cid:durableId="2103984891">
    <w:abstractNumId w:val="8"/>
  </w:num>
  <w:num w:numId="29" w16cid:durableId="2104953011">
    <w:abstractNumId w:val="28"/>
  </w:num>
  <w:num w:numId="30" w16cid:durableId="1841433169">
    <w:abstractNumId w:val="25"/>
    <w:lvlOverride w:ilvl="0">
      <w:startOverride w:val="1"/>
    </w:lvlOverride>
  </w:num>
  <w:num w:numId="31" w16cid:durableId="1653755162">
    <w:abstractNumId w:val="25"/>
    <w:lvlOverride w:ilvl="0">
      <w:startOverride w:val="1"/>
    </w:lvlOverride>
  </w:num>
  <w:num w:numId="32" w16cid:durableId="598366626">
    <w:abstractNumId w:val="17"/>
  </w:num>
  <w:num w:numId="33" w16cid:durableId="1079863507">
    <w:abstractNumId w:val="33"/>
  </w:num>
  <w:num w:numId="34" w16cid:durableId="1898083951">
    <w:abstractNumId w:val="23"/>
  </w:num>
  <w:num w:numId="35" w16cid:durableId="1696075786">
    <w:abstractNumId w:val="25"/>
    <w:lvlOverride w:ilvl="0">
      <w:startOverride w:val="1"/>
    </w:lvlOverride>
  </w:num>
  <w:num w:numId="36" w16cid:durableId="104346315">
    <w:abstractNumId w:val="25"/>
    <w:lvlOverride w:ilvl="0">
      <w:startOverride w:val="1"/>
    </w:lvlOverride>
  </w:num>
  <w:num w:numId="37" w16cid:durableId="1010449813">
    <w:abstractNumId w:val="26"/>
  </w:num>
  <w:num w:numId="38" w16cid:durableId="2112970773">
    <w:abstractNumId w:val="12"/>
  </w:num>
  <w:num w:numId="39" w16cid:durableId="1929343476">
    <w:abstractNumId w:val="30"/>
  </w:num>
  <w:num w:numId="40" w16cid:durableId="446433792">
    <w:abstractNumId w:val="13"/>
  </w:num>
  <w:num w:numId="41" w16cid:durableId="1390613828">
    <w:abstractNumId w:val="24"/>
  </w:num>
  <w:num w:numId="42" w16cid:durableId="2077823019">
    <w:abstractNumId w:val="25"/>
    <w:lvlOverride w:ilvl="0">
      <w:startOverride w:val="1"/>
    </w:lvlOverride>
  </w:num>
  <w:num w:numId="43" w16cid:durableId="744302156">
    <w:abstractNumId w:val="25"/>
    <w:lvlOverride w:ilvl="0">
      <w:startOverride w:val="1"/>
    </w:lvlOverride>
  </w:num>
  <w:num w:numId="44" w16cid:durableId="707144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54CE2"/>
    <w:rsid w:val="000650C2"/>
    <w:rsid w:val="0006516C"/>
    <w:rsid w:val="0006530F"/>
    <w:rsid w:val="00066747"/>
    <w:rsid w:val="00066D94"/>
    <w:rsid w:val="00066E08"/>
    <w:rsid w:val="0007050E"/>
    <w:rsid w:val="00076B28"/>
    <w:rsid w:val="00082AC3"/>
    <w:rsid w:val="00093074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B086E"/>
    <w:rsid w:val="002B6761"/>
    <w:rsid w:val="002B69D6"/>
    <w:rsid w:val="002C1B7A"/>
    <w:rsid w:val="002C21DA"/>
    <w:rsid w:val="002C3B20"/>
    <w:rsid w:val="002C4164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4719"/>
    <w:rsid w:val="0036568D"/>
    <w:rsid w:val="00366B6B"/>
    <w:rsid w:val="00370581"/>
    <w:rsid w:val="00371D38"/>
    <w:rsid w:val="003824BC"/>
    <w:rsid w:val="003906C2"/>
    <w:rsid w:val="00391057"/>
    <w:rsid w:val="003A2BD7"/>
    <w:rsid w:val="003A7644"/>
    <w:rsid w:val="003B008A"/>
    <w:rsid w:val="003B1B6E"/>
    <w:rsid w:val="003B54B5"/>
    <w:rsid w:val="003B60EF"/>
    <w:rsid w:val="003B6C60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16B2E"/>
    <w:rsid w:val="004210EB"/>
    <w:rsid w:val="00421D46"/>
    <w:rsid w:val="00426576"/>
    <w:rsid w:val="00430896"/>
    <w:rsid w:val="00441EB6"/>
    <w:rsid w:val="004429D9"/>
    <w:rsid w:val="0046212B"/>
    <w:rsid w:val="00465FFB"/>
    <w:rsid w:val="00467083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4BCC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564FC"/>
    <w:rsid w:val="00561218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8A6"/>
    <w:rsid w:val="006A5BEC"/>
    <w:rsid w:val="006B0EFF"/>
    <w:rsid w:val="006B7965"/>
    <w:rsid w:val="006C0FEB"/>
    <w:rsid w:val="006C51BD"/>
    <w:rsid w:val="006D2FEC"/>
    <w:rsid w:val="006D3A01"/>
    <w:rsid w:val="006D71DB"/>
    <w:rsid w:val="006F0468"/>
    <w:rsid w:val="006F385F"/>
    <w:rsid w:val="00700570"/>
    <w:rsid w:val="007040AE"/>
    <w:rsid w:val="00724E3E"/>
    <w:rsid w:val="0072516D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97406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80E"/>
    <w:rsid w:val="00820B3A"/>
    <w:rsid w:val="00820D5C"/>
    <w:rsid w:val="0082549C"/>
    <w:rsid w:val="00832023"/>
    <w:rsid w:val="00833678"/>
    <w:rsid w:val="0084601C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B74A7"/>
    <w:rsid w:val="008C6142"/>
    <w:rsid w:val="008D140D"/>
    <w:rsid w:val="008D4504"/>
    <w:rsid w:val="008D7670"/>
    <w:rsid w:val="008E0AD5"/>
    <w:rsid w:val="008E316B"/>
    <w:rsid w:val="008F5350"/>
    <w:rsid w:val="00901E6B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3FE5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1032C"/>
    <w:rsid w:val="00A21BA0"/>
    <w:rsid w:val="00A26A66"/>
    <w:rsid w:val="00A31043"/>
    <w:rsid w:val="00A329F9"/>
    <w:rsid w:val="00A433B2"/>
    <w:rsid w:val="00A45AFE"/>
    <w:rsid w:val="00A6082B"/>
    <w:rsid w:val="00A76D1A"/>
    <w:rsid w:val="00A85367"/>
    <w:rsid w:val="00A9180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03113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2723"/>
    <w:rsid w:val="00BC51AA"/>
    <w:rsid w:val="00BD463A"/>
    <w:rsid w:val="00BD4FA5"/>
    <w:rsid w:val="00BE0167"/>
    <w:rsid w:val="00BE5D1E"/>
    <w:rsid w:val="00BE6F66"/>
    <w:rsid w:val="00C003E2"/>
    <w:rsid w:val="00C004DC"/>
    <w:rsid w:val="00C105B5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002E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E09"/>
    <w:rsid w:val="00D975A7"/>
    <w:rsid w:val="00DB79DE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394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0AEA"/>
    <w:rsid w:val="00EB2811"/>
    <w:rsid w:val="00EB3038"/>
    <w:rsid w:val="00EB789B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951"/>
    <w:rsid w:val="00F10D42"/>
    <w:rsid w:val="00F1127F"/>
    <w:rsid w:val="00F17E19"/>
    <w:rsid w:val="00F2051A"/>
    <w:rsid w:val="00F209F9"/>
    <w:rsid w:val="00F22D43"/>
    <w:rsid w:val="00F26426"/>
    <w:rsid w:val="00F3281A"/>
    <w:rsid w:val="00F37B45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20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1807"/>
    <w:pPr>
      <w:widowControl w:val="0"/>
      <w:tabs>
        <w:tab w:val="left" w:pos="862"/>
      </w:tabs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https://qalearning.sharepoint.com/sites/TODAYQA/CircusStreetBrandedTemplates/QA_Apprenticeship_Content_template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10d0a2-0afb-4761-895d-6585c20c04d7">
      <Terms xmlns="http://schemas.microsoft.com/office/infopath/2007/PartnerControls"/>
    </lcf76f155ced4ddcb4097134ff3c332f>
    <TaxCatchAll xmlns="9d579490-102d-4bf3-8643-974e67683526" xsi:nil="true"/>
  </documentManagement>
</p:properties>
</file>

<file path=customXml/item2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E0225895DF244E9A8FFDE67EF550DA" ma:contentTypeVersion="18" ma:contentTypeDescription="Create a new document." ma:contentTypeScope="" ma:versionID="43e98a9574a76bd723e3adeb940305d9">
  <xsd:schema xmlns:xsd="http://www.w3.org/2001/XMLSchema" xmlns:xs="http://www.w3.org/2001/XMLSchema" xmlns:p="http://schemas.microsoft.com/office/2006/metadata/properties" xmlns:ns2="b010d0a2-0afb-4761-895d-6585c20c04d7" xmlns:ns3="9d579490-102d-4bf3-8643-974e67683526" targetNamespace="http://schemas.microsoft.com/office/2006/metadata/properties" ma:root="true" ma:fieldsID="0e84d5655980fb8fa45298cc65789be3" ns2:_="" ns3:_="">
    <xsd:import namespace="b010d0a2-0afb-4761-895d-6585c20c04d7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10d0a2-0afb-4761-895d-6585c20c04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fe1d3cdd-0ef3-4b3c-82fb-0fe997b7d763}" ma:internalName="TaxCatchAll" ma:showField="CatchAllData" ma:web="9d579490-102d-4bf3-8643-974e676835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documentManagement/types"/>
    <ds:schemaRef ds:uri="e3bcef54-3dd5-4c54-ac74-22a6c715abc5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328621-A181-4A74-AF30-5570FD95ADE2}"/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QA_Apprenticeship_Content_template</Template>
  <TotalTime>29</TotalTime>
  <Pages>5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3093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Josie</dc:creator>
  <cp:keywords/>
  <dc:description/>
  <cp:lastModifiedBy>Feist, Ella</cp:lastModifiedBy>
  <cp:revision>24</cp:revision>
  <cp:lastPrinted>2024-06-05T09:35:00Z</cp:lastPrinted>
  <dcterms:created xsi:type="dcterms:W3CDTF">2025-04-14T15:11:00Z</dcterms:created>
  <dcterms:modified xsi:type="dcterms:W3CDTF">2025-04-17T08:16:00Z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0x0101005AE0225895DF244E9A8FFDE67EF550DA</vt:lpwstr>
  </property>
</Properties>
</file>